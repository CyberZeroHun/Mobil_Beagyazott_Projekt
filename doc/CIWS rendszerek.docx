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28322419"/>
        <w:docPartObj>
          <w:docPartGallery w:val="Cover Pages"/>
          <w:docPartUnique/>
        </w:docPartObj>
      </w:sdtPr>
      <w:sdtContent>
        <w:sdt>
          <w:sdtPr>
            <w:id w:val="-1724750495"/>
            <w15:appearance w15:val="hidden"/>
          </w:sdtPr>
          <w:sdtContent>
            <w:p w:rsidR="00EB5D95" w:rsidRDefault="00EB5D95">
              <w:r>
                <w:rPr>
                  <w:rFonts w:asciiTheme="majorHAnsi" w:eastAsiaTheme="majorEastAsia" w:hAnsiTheme="majorHAnsi" w:cstheme="majorBidi"/>
                  <w:noProof/>
                  <w:sz w:val="76"/>
                  <w:szCs w:val="76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0" allowOverlap="0" wp14:anchorId="2A3C154C" wp14:editId="5E09D827">
                        <wp:simplePos x="0" y="0"/>
                        <mc:AlternateContent>
                          <mc:Choice Requires="wp14">
                            <wp:positionH relativeFrom="page">
                              <wp14:pctPosHOffset>9300</wp14:pctPosHOffset>
                            </wp:positionH>
                          </mc:Choice>
                          <mc:Fallback>
                            <wp:positionH relativeFrom="page">
                              <wp:posOffset>702945</wp:posOffset>
                            </wp:positionH>
                          </mc:Fallback>
                        </mc:AlternateContent>
                        <mc:AlternateContent>
                          <mc:Choice Requires="wp14">
                            <wp:positionV relativeFrom="page">
                              <wp14:pctPosVOffset>5500</wp14:pctPosVOffset>
                            </wp:positionV>
                          </mc:Choice>
                          <mc:Fallback>
                            <wp:positionV relativeFrom="page">
                              <wp:posOffset>588010</wp:posOffset>
                            </wp:positionV>
                          </mc:Fallback>
                        </mc:AlternateContent>
                        <wp:extent cx="6248400" cy="1285875"/>
                        <wp:effectExtent l="0" t="0" r="0" b="5715"/>
                        <wp:wrapTopAndBottom/>
                        <wp:docPr id="3" name="Szövegdoboz 3" descr="Vállalat kapcsolattartási adatai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248400" cy="1285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D02A0" w:rsidRPr="000E2222" w:rsidRDefault="004D02A0" w:rsidP="00BB0798">
                                    <w:pPr>
                                      <w:pStyle w:val="Nincstrkz"/>
                                    </w:pPr>
                                    <w:r>
                                      <w:rPr>
                                        <w:rStyle w:val="Vastag"/>
                                      </w:rPr>
                                      <w:t>Szerzők:</w:t>
                                    </w:r>
                                  </w:p>
                                  <w:p w:rsidR="004D02A0" w:rsidRDefault="004D02A0" w:rsidP="00BB0798">
                                    <w:pPr>
                                      <w:ind w:left="709"/>
                                    </w:pPr>
                                    <w:proofErr w:type="spellStart"/>
                                    <w:r>
                                      <w:t>Zisis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Christoforos</w:t>
                                    </w:r>
                                    <w:proofErr w:type="spellEnd"/>
                                    <w:r>
                                      <w:t xml:space="preserve"> – </w:t>
                                    </w:r>
                                    <w:hyperlink r:id="rId11" w:history="1">
                                      <w:r w:rsidRPr="00FE1A05">
                                        <w:rPr>
                                          <w:rStyle w:val="Hiperhivatkozs"/>
                                        </w:rPr>
                                        <w:t>forisz.zisis@gmail.com</w:t>
                                      </w:r>
                                    </w:hyperlink>
                                    <w:r>
                                      <w:br/>
                                      <w:t xml:space="preserve">Ambrus Attila – </w:t>
                                    </w:r>
                                    <w:hyperlink r:id="rId12" w:history="1">
                                      <w:r w:rsidRPr="00FE1A05">
                                        <w:rPr>
                                          <w:rStyle w:val="Hiperhivatkozs"/>
                                        </w:rPr>
                                        <w:t>ambrus.attila@stud.uni-obuda.hu</w:t>
                                      </w:r>
                                    </w:hyperlink>
                                  </w:p>
                                  <w:p w:rsidR="004D02A0" w:rsidRPr="000E2222" w:rsidRDefault="004D02A0" w:rsidP="00592CB6">
                                    <w:pPr>
                                      <w:pStyle w:val="Nincstrkz"/>
                                    </w:pPr>
                                    <w:proofErr w:type="spellStart"/>
                                    <w:r>
                                      <w:rPr>
                                        <w:rStyle w:val="Vastag"/>
                                      </w:rPr>
                                      <w:t>GitHub</w:t>
                                    </w:r>
                                    <w:proofErr w:type="spellEnd"/>
                                    <w:r>
                                      <w:rPr>
                                        <w:rStyle w:val="Vastag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Style w:val="Vastag"/>
                                      </w:rPr>
                                      <w:t>repository</w:t>
                                    </w:r>
                                    <w:proofErr w:type="spellEnd"/>
                                    <w:r>
                                      <w:rPr>
                                        <w:rStyle w:val="Vastag"/>
                                      </w:rPr>
                                      <w:t>:</w:t>
                                    </w:r>
                                  </w:p>
                                  <w:p w:rsidR="004D02A0" w:rsidRPr="000E2222" w:rsidRDefault="004D02A0" w:rsidP="00592CB6">
                                    <w:pPr>
                                      <w:ind w:left="709"/>
                                    </w:pPr>
                                    <w:r w:rsidRPr="0038450F">
                                      <w:t>https://github.com/CyberZeroH</w:t>
                                    </w:r>
                                    <w:r>
                                      <w:t>un/Mobil_Beagyazott_Projekt/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80400</wp14:pctWidth>
                        </wp14:sizeRelH>
                        <wp14:sizeRelV relativeFrom="page">
                          <wp14:pctHeight>15000</wp14:pctHeight>
                        </wp14:sizeRelV>
                      </wp:anchor>
                    </w:drawing>
                  </mc:Choice>
                  <mc:Fallback>
                    <w:pict>
                      <v:shapetype w14:anchorId="2A3C154C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3" o:spid="_x0000_s1026" type="#_x0000_t202" alt="Vállalat kapcsolattartási adatai" style="position:absolute;margin-left:0;margin-top:0;width:492pt;height:101.25pt;z-index:251659264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" o:allowincell="f" o:allowoverlap="f" filled="f" stroked="f" strokeweight=".5pt">
                        <v:textbox style="mso-fit-shape-to-text:t" inset="0,0,0,0">
                          <w:txbxContent>
                            <w:p w:rsidR="004D02A0" w:rsidRPr="000E2222" w:rsidRDefault="004D02A0" w:rsidP="00BB0798">
                              <w:pPr>
                                <w:pStyle w:val="Nincstrkz"/>
                              </w:pPr>
                              <w:r>
                                <w:rPr>
                                  <w:rStyle w:val="Vastag"/>
                                </w:rPr>
                                <w:t>Szerzők:</w:t>
                              </w:r>
                            </w:p>
                            <w:p w:rsidR="004D02A0" w:rsidRDefault="004D02A0" w:rsidP="00BB0798">
                              <w:pPr>
                                <w:ind w:left="709"/>
                              </w:pPr>
                              <w:proofErr w:type="spellStart"/>
                              <w:r>
                                <w:t>Zisis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Christoforos</w:t>
                              </w:r>
                              <w:proofErr w:type="spellEnd"/>
                              <w:r>
                                <w:t xml:space="preserve"> – </w:t>
                              </w:r>
                              <w:hyperlink r:id="rId13" w:history="1">
                                <w:r w:rsidRPr="00FE1A05">
                                  <w:rPr>
                                    <w:rStyle w:val="Hiperhivatkozs"/>
                                  </w:rPr>
                                  <w:t>forisz.zisis@gmail.com</w:t>
                                </w:r>
                              </w:hyperlink>
                              <w:r>
                                <w:br/>
                                <w:t xml:space="preserve">Ambrus Attila – </w:t>
                              </w:r>
                              <w:hyperlink r:id="rId14" w:history="1">
                                <w:r w:rsidRPr="00FE1A05">
                                  <w:rPr>
                                    <w:rStyle w:val="Hiperhivatkozs"/>
                                  </w:rPr>
                                  <w:t>ambrus.attila@stud.uni-obuda.hu</w:t>
                                </w:r>
                              </w:hyperlink>
                            </w:p>
                            <w:p w:rsidR="004D02A0" w:rsidRPr="000E2222" w:rsidRDefault="004D02A0" w:rsidP="00592CB6">
                              <w:pPr>
                                <w:pStyle w:val="Nincstrkz"/>
                              </w:pPr>
                              <w:proofErr w:type="spellStart"/>
                              <w:r>
                                <w:rPr>
                                  <w:rStyle w:val="Vastag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Style w:val="Vastag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Vastag"/>
                                </w:rPr>
                                <w:t>repository</w:t>
                              </w:r>
                              <w:proofErr w:type="spellEnd"/>
                              <w:r>
                                <w:rPr>
                                  <w:rStyle w:val="Vastag"/>
                                </w:rPr>
                                <w:t>:</w:t>
                              </w:r>
                            </w:p>
                            <w:p w:rsidR="004D02A0" w:rsidRPr="000E2222" w:rsidRDefault="004D02A0" w:rsidP="00592CB6">
                              <w:pPr>
                                <w:ind w:left="709"/>
                              </w:pPr>
                              <w:r w:rsidRPr="0038450F">
                                <w:t>https://github.com/CyberZeroH</w:t>
                              </w:r>
                              <w:r>
                                <w:t>un/Mobil_Beagyazott_Projekt/</w:t>
                              </w:r>
                            </w:p>
                          </w:txbxContent>
                        </v:textbox>
                        <w10:wrap type="topAndBottom" anchorx="page" anchory="page"/>
                      </v:shape>
                    </w:pict>
                  </mc:Fallback>
                </mc:AlternateContent>
              </w:r>
            </w:p>
          </w:sdtContent>
        </w:sdt>
        <w:p w:rsidR="00EB5D95" w:rsidRDefault="00E26505" w:rsidP="00E26505">
          <w:pPr>
            <w:spacing w:before="1200"/>
            <w:jc w:val="center"/>
          </w:pPr>
          <w:r>
            <w:rPr>
              <w:noProof/>
            </w:rPr>
            <w:drawing>
              <wp:inline distT="0" distB="0" distL="0" distR="0">
                <wp:extent cx="3848100" cy="2895600"/>
                <wp:effectExtent l="0" t="0" r="0" b="0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48100" cy="289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B5D95" w:rsidRDefault="00E265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911B2AB" wp14:editId="77001E30">
                    <wp:simplePos x="0" y="0"/>
                    <wp:positionH relativeFrom="page">
                      <wp:posOffset>704850</wp:posOffset>
                    </wp:positionH>
                    <wp:positionV relativeFrom="margin">
                      <wp:posOffset>5168265</wp:posOffset>
                    </wp:positionV>
                    <wp:extent cx="5543550" cy="3039745"/>
                    <wp:effectExtent l="0" t="0" r="0" b="8255"/>
                    <wp:wrapTopAndBottom/>
                    <wp:docPr id="6" name="Szövegdoboz 6" descr="Cím, alcím és kivona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43550" cy="30397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D02A0" w:rsidRPr="00BB0798" w:rsidRDefault="004D02A0" w:rsidP="00BB0798">
                                <w:pPr>
                                  <w:pStyle w:val="Cm"/>
                                  <w:spacing w:line="1000" w:lineRule="exact"/>
                                  <w:ind w:left="113" w:right="113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70136470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C.I.W</w:t>
                                    </w:r>
                                    <w:proofErr w:type="gramStart"/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.S</w:t>
                                    </w:r>
                                    <w:proofErr w:type="gramEnd"/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. rendszerek</w:t>
                                    </w:r>
                                    <w:r>
                                      <w:rPr>
                                        <w:sz w:val="72"/>
                                        <w:szCs w:val="72"/>
                                      </w:rPr>
                                      <w:t xml:space="preserve"> beágyazott alapokon</w:t>
                                    </w:r>
                                  </w:sdtContent>
                                </w:sdt>
                              </w:p>
                              <w:p w:rsidR="004D02A0" w:rsidRPr="00BB0798" w:rsidRDefault="004D02A0" w:rsidP="00BB0798">
                                <w:pPr>
                                  <w:pStyle w:val="Alcm"/>
                                  <w:spacing w:line="240" w:lineRule="auto"/>
                                  <w:ind w:left="142"/>
                                  <w:rPr>
                                    <w:sz w:val="56"/>
                                    <w:szCs w:val="56"/>
                                  </w:rPr>
                                </w:pPr>
                                <w:r w:rsidRPr="00BB0798">
                                  <w:rPr>
                                    <w:sz w:val="56"/>
                                    <w:szCs w:val="56"/>
                                  </w:rPr>
                                  <w:t>Beágyazott rENDSZEREK</w:t>
                                </w:r>
                                <w:r>
                                  <w:rPr>
                                    <w:sz w:val="56"/>
                                    <w:szCs w:val="56"/>
                                  </w:rPr>
                                  <w:br/>
                                  <w:t>Óbudai egyetem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</w:rPr>
                                    <w:alias w:val="Dátum"/>
                                    <w:id w:val="141783095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hu-H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BB0798">
                                      <w:rPr>
                                        <w:sz w:val="56"/>
                                        <w:szCs w:val="56"/>
                                      </w:rPr>
                                      <w:t>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11B2AB" id="Szövegdoboz 6" o:spid="_x0000_s1027" type="#_x0000_t202" alt="Cím, alcím és kivonat" style="position:absolute;margin-left:55.5pt;margin-top:406.95pt;width:436.5pt;height:239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" filled="f" stroked="f" strokeweight=".5pt">
                    <v:textbox inset="0,0,0,0">
                      <w:txbxContent>
                        <w:p w:rsidR="004D02A0" w:rsidRPr="00BB0798" w:rsidRDefault="004D02A0" w:rsidP="00BB0798">
                          <w:pPr>
                            <w:pStyle w:val="Cm"/>
                            <w:spacing w:line="1000" w:lineRule="exact"/>
                            <w:ind w:left="113" w:right="113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70136470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C.I.W</w:t>
                              </w:r>
                              <w:proofErr w:type="gramStart"/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.S</w:t>
                              </w:r>
                              <w:proofErr w:type="gramEnd"/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. rendszerek</w:t>
                              </w:r>
                              <w:r>
                                <w:rPr>
                                  <w:sz w:val="72"/>
                                  <w:szCs w:val="72"/>
                                </w:rPr>
                                <w:t xml:space="preserve"> beágyazott alapokon</w:t>
                              </w:r>
                            </w:sdtContent>
                          </w:sdt>
                        </w:p>
                        <w:p w:rsidR="004D02A0" w:rsidRPr="00BB0798" w:rsidRDefault="004D02A0" w:rsidP="00BB0798">
                          <w:pPr>
                            <w:pStyle w:val="Alcm"/>
                            <w:spacing w:line="240" w:lineRule="auto"/>
                            <w:ind w:left="142"/>
                            <w:rPr>
                              <w:sz w:val="56"/>
                              <w:szCs w:val="56"/>
                            </w:rPr>
                          </w:pPr>
                          <w:r w:rsidRPr="00BB0798">
                            <w:rPr>
                              <w:sz w:val="56"/>
                              <w:szCs w:val="56"/>
                            </w:rPr>
                            <w:t>Beágyazott rENDSZEREK</w:t>
                          </w:r>
                          <w:r>
                            <w:rPr>
                              <w:sz w:val="56"/>
                              <w:szCs w:val="56"/>
                            </w:rPr>
                            <w:br/>
                            <w:t>Óbudai egyetem</w:t>
                          </w:r>
                          <w:r>
                            <w:t xml:space="preserve"> </w:t>
                          </w:r>
                          <w:sdt>
                            <w:sdtPr>
                              <w:rPr>
                                <w:sz w:val="56"/>
                                <w:szCs w:val="56"/>
                              </w:rPr>
                              <w:alias w:val="Dátum"/>
                              <w:id w:val="141783095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hu-H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BB0798">
                                <w:rPr>
                                  <w:sz w:val="56"/>
                                  <w:szCs w:val="56"/>
                                </w:rPr>
                                <w:t>2016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EB5D95">
            <w:br w:type="page"/>
          </w:r>
        </w:p>
      </w:sdtContent>
    </w:sdt>
    <w:sdt>
      <w:sdtPr>
        <w:rPr>
          <w:sz w:val="20"/>
        </w:rPr>
        <w:id w:val="-611361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7DFC" w:rsidRDefault="00027DFC" w:rsidP="00E64545">
          <w:pPr>
            <w:pStyle w:val="Tartalomjegyzkcmsora"/>
            <w:spacing w:after="0"/>
            <w:ind w:left="-357" w:right="-357"/>
          </w:pPr>
          <w:r>
            <w:t>Tartalom</w:t>
          </w:r>
        </w:p>
        <w:p w:rsidR="00105AA9" w:rsidRDefault="006A2C76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547156" w:history="1">
            <w:r w:rsidR="00105AA9" w:rsidRPr="00287AA1">
              <w:rPr>
                <w:rStyle w:val="Hiperhivatkozs"/>
                <w:noProof/>
              </w:rPr>
              <w:t>Bevezetés</w:t>
            </w:r>
            <w:r w:rsidR="00105AA9">
              <w:rPr>
                <w:noProof/>
                <w:webHidden/>
              </w:rPr>
              <w:tab/>
            </w:r>
            <w:r w:rsidR="00105AA9">
              <w:rPr>
                <w:noProof/>
                <w:webHidden/>
              </w:rPr>
              <w:fldChar w:fldCharType="begin"/>
            </w:r>
            <w:r w:rsidR="00105AA9">
              <w:rPr>
                <w:noProof/>
                <w:webHidden/>
              </w:rPr>
              <w:instrText xml:space="preserve"> PAGEREF _Toc444547156 \h </w:instrText>
            </w:r>
            <w:r w:rsidR="00105AA9">
              <w:rPr>
                <w:noProof/>
                <w:webHidden/>
              </w:rPr>
            </w:r>
            <w:r w:rsidR="00105AA9">
              <w:rPr>
                <w:noProof/>
                <w:webHidden/>
              </w:rPr>
              <w:fldChar w:fldCharType="separate"/>
            </w:r>
            <w:r w:rsidR="00105AA9">
              <w:rPr>
                <w:noProof/>
                <w:webHidden/>
              </w:rPr>
              <w:t>1</w:t>
            </w:r>
            <w:r w:rsidR="00105AA9"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hyperlink w:anchor="_Toc444547157" w:history="1">
            <w:r w:rsidRPr="00287AA1">
              <w:rPr>
                <w:rStyle w:val="Hiperhivatkozs"/>
                <w:noProof/>
              </w:rPr>
              <w:t>Hasonló 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58" w:history="1">
            <w:r w:rsidRPr="00287AA1">
              <w:rPr>
                <w:rStyle w:val="Hiperhivatkozs"/>
                <w:noProof/>
              </w:rPr>
              <w:t>Autonóm fegyverek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59" w:history="1">
            <w:r w:rsidRPr="00287AA1">
              <w:rPr>
                <w:rStyle w:val="Hiperhivatkozs"/>
                <w:noProof/>
              </w:rPr>
              <w:t>Samsung sgr-a1 sentry gun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60" w:history="1">
            <w:r w:rsidRPr="00287AA1">
              <w:rPr>
                <w:rStyle w:val="Hiperhivatkozs"/>
                <w:noProof/>
              </w:rPr>
              <w:t>Pont védelmi fegyverek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61" w:history="1">
            <w:r w:rsidRPr="00287AA1">
              <w:rPr>
                <w:rStyle w:val="Hiperhivatkozs"/>
                <w:noProof/>
              </w:rPr>
              <w:t>Close in weapon systems (CIWS)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2" w:history="1">
            <w:r w:rsidRPr="00287AA1">
              <w:rPr>
                <w:rStyle w:val="Hiperhivatkozs"/>
                <w:noProof/>
              </w:rPr>
              <w:t>Gépágyú alapú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3" w:history="1">
            <w:r w:rsidRPr="00287AA1">
              <w:rPr>
                <w:rStyle w:val="Hiperhivatkozs"/>
                <w:noProof/>
              </w:rPr>
              <w:t>Irányított rakéta alapú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64" w:history="1">
            <w:r w:rsidRPr="00287AA1">
              <w:rPr>
                <w:rStyle w:val="Hiperhivatkozs"/>
                <w:noProof/>
              </w:rPr>
              <w:t>Civil felhasználásuk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5" w:history="1">
            <w:r w:rsidRPr="00287AA1">
              <w:rPr>
                <w:rStyle w:val="Hiperhivatkozs"/>
                <w:noProof/>
              </w:rPr>
              <w:t>Paintball sentry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66" w:history="1">
            <w:r w:rsidRPr="00287AA1">
              <w:rPr>
                <w:rStyle w:val="Hiperhivatkozs"/>
                <w:noProof/>
              </w:rPr>
              <w:t>Katonai felhasználásuk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7" w:history="1">
            <w:r w:rsidRPr="00287AA1">
              <w:rPr>
                <w:rStyle w:val="Hiperhivatkozs"/>
                <w:noProof/>
              </w:rPr>
              <w:t>Phalanx (USA)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8" w:history="1">
            <w:r w:rsidRPr="00287AA1">
              <w:rPr>
                <w:rStyle w:val="Hiperhivatkozs"/>
                <w:noProof/>
              </w:rPr>
              <w:t>Goalkeeper (Hollandia)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69" w:history="1">
            <w:r w:rsidRPr="00287AA1">
              <w:rPr>
                <w:rStyle w:val="Hiperhivatkozs"/>
                <w:noProof/>
              </w:rPr>
              <w:t>AK-630 (OROSZORSZÁG)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hyperlink w:anchor="_Toc444547170" w:history="1">
            <w:r w:rsidRPr="00287AA1">
              <w:rPr>
                <w:rStyle w:val="Hiperhivatkozs"/>
                <w:noProof/>
              </w:rPr>
              <w:t>Feladat 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1" w:history="1">
            <w:r w:rsidRPr="00287AA1">
              <w:rPr>
                <w:rStyle w:val="Hiperhivatkozs"/>
                <w:noProof/>
              </w:rPr>
              <w:t>Rövid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2" w:history="1">
            <w:r w:rsidRPr="00287AA1">
              <w:rPr>
                <w:rStyle w:val="Hiperhivatkozs"/>
                <w:noProof/>
              </w:rPr>
              <w:t>Bővebb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hyperlink w:anchor="_Toc444547173" w:history="1">
            <w:r w:rsidRPr="00287AA1">
              <w:rPr>
                <w:rStyle w:val="Hiperhivatkozs"/>
                <w:noProof/>
              </w:rPr>
              <w:t>Alrendszerek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4" w:history="1">
            <w:r w:rsidRPr="00287AA1">
              <w:rPr>
                <w:rStyle w:val="Hiperhivatkozs"/>
                <w:noProof/>
              </w:rPr>
              <w:t>Fegyverzet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5" w:history="1">
            <w:r w:rsidRPr="00287AA1">
              <w:rPr>
                <w:rStyle w:val="Hiperhivatkozs"/>
                <w:noProof/>
              </w:rPr>
              <w:t>Érzékelő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6" w:history="1">
            <w:r w:rsidRPr="00287AA1">
              <w:rPr>
                <w:rStyle w:val="Hiperhivatkozs"/>
                <w:noProof/>
              </w:rPr>
              <w:t>Kamera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77" w:history="1">
            <w:r w:rsidRPr="00287AA1">
              <w:rPr>
                <w:rStyle w:val="Hiperhivatkozs"/>
                <w:noProof/>
              </w:rPr>
              <w:t>Kommunikációs alrendszerek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78" w:history="1">
            <w:r w:rsidRPr="00287AA1">
              <w:rPr>
                <w:rStyle w:val="Hiperhivatkozs"/>
                <w:noProof/>
              </w:rPr>
              <w:t>Arduino és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79" w:history="1">
            <w:r w:rsidRPr="00287AA1">
              <w:rPr>
                <w:rStyle w:val="Hiperhivatkozs"/>
                <w:noProof/>
              </w:rPr>
              <w:t>Raspberry és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80" w:history="1">
            <w:r w:rsidRPr="00287AA1">
              <w:rPr>
                <w:rStyle w:val="Hiperhivatkozs"/>
                <w:noProof/>
              </w:rPr>
              <w:t>Sérülés detektáló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hyperlink w:anchor="_Toc444547181" w:history="1">
            <w:r w:rsidRPr="00287AA1">
              <w:rPr>
                <w:rStyle w:val="Hiperhivatkozs"/>
                <w:noProof/>
              </w:rPr>
              <w:t>Hardver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82" w:history="1">
            <w:r w:rsidRPr="00287AA1">
              <w:rPr>
                <w:rStyle w:val="Hiperhivatkozs"/>
                <w:noProof/>
              </w:rPr>
              <w:t>Arduino Mega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83" w:history="1">
            <w:r w:rsidRPr="00287AA1">
              <w:rPr>
                <w:rStyle w:val="Hiperhivatkozs"/>
                <w:noProof/>
              </w:rPr>
              <w:t>Raspberry PI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84" w:history="1">
            <w:r w:rsidRPr="00287AA1">
              <w:rPr>
                <w:rStyle w:val="Hiperhivatkozs"/>
                <w:noProof/>
              </w:rPr>
              <w:t>Modul szükségletek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85" w:history="1">
            <w:r w:rsidRPr="00287AA1">
              <w:rPr>
                <w:rStyle w:val="Hiperhivatkozs"/>
                <w:noProof/>
              </w:rPr>
              <w:t>Fegyverzet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86" w:history="1">
            <w:r w:rsidRPr="00287AA1">
              <w:rPr>
                <w:rStyle w:val="Hiperhivatkozs"/>
                <w:noProof/>
              </w:rPr>
              <w:t>3D nyomtatott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87" w:history="1">
            <w:r w:rsidRPr="00287AA1">
              <w:rPr>
                <w:rStyle w:val="Hiperhivatkozs"/>
                <w:noProof/>
              </w:rPr>
              <w:t>Érzékelő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88" w:history="1">
            <w:r w:rsidRPr="00287AA1">
              <w:rPr>
                <w:rStyle w:val="Hiperhivatkozs"/>
                <w:noProof/>
              </w:rPr>
              <w:t>Kamera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89" w:history="1">
            <w:r w:rsidRPr="00287AA1">
              <w:rPr>
                <w:rStyle w:val="Hiperhivatkozs"/>
                <w:noProof/>
              </w:rPr>
              <w:t>Kommunikációs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4547190" w:history="1">
            <w:r w:rsidRPr="00287AA1">
              <w:rPr>
                <w:rStyle w:val="Hiperhivatkozs"/>
                <w:noProof/>
              </w:rPr>
              <w:t>Sérülés detektáló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10"/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0"/>
              <w:sz w:val="22"/>
              <w:szCs w:val="22"/>
            </w:rPr>
          </w:pPr>
          <w:hyperlink w:anchor="_Toc444547191" w:history="1">
            <w:r w:rsidRPr="00287AA1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92" w:history="1">
            <w:r w:rsidRPr="00287AA1">
              <w:rPr>
                <w:rStyle w:val="Hiperhivatkozs"/>
                <w:noProof/>
              </w:rPr>
              <w:t>Internetes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A9" w:rsidRDefault="00105AA9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4547193" w:history="1">
            <w:r w:rsidRPr="00287AA1">
              <w:rPr>
                <w:rStyle w:val="Hiperhivatkozs"/>
                <w:noProof/>
              </w:rPr>
              <w:t>Nyomtatott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DFC" w:rsidRDefault="006A2C76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6158BE" w:rsidRDefault="006158BE">
      <w:pPr>
        <w:sectPr w:rsidR="006158BE" w:rsidSect="00E64545">
          <w:headerReference w:type="default" r:id="rId16"/>
          <w:pgSz w:w="11907" w:h="16839" w:code="9"/>
          <w:pgMar w:top="1985" w:right="1512" w:bottom="1913" w:left="1512" w:header="918" w:footer="709" w:gutter="0"/>
          <w:pgNumType w:start="0"/>
          <w:cols w:space="720"/>
          <w:titlePg/>
          <w:docGrid w:linePitch="360"/>
        </w:sectPr>
      </w:pPr>
    </w:p>
    <w:p w:rsidR="00CE5724" w:rsidRDefault="0038450F" w:rsidP="00CE5724">
      <w:pPr>
        <w:pStyle w:val="Cmsor1"/>
      </w:pPr>
      <w:bookmarkStart w:id="0" w:name="_Toc444547156"/>
      <w:r>
        <w:lastRenderedPageBreak/>
        <w:t>B</w:t>
      </w:r>
      <w:r w:rsidR="003A4C3F">
        <w:t>evezetés</w:t>
      </w:r>
      <w:bookmarkEnd w:id="0"/>
    </w:p>
    <w:p w:rsidR="00C31016" w:rsidRPr="00C31016" w:rsidRDefault="002967A5" w:rsidP="002967A5">
      <w:r>
        <w:t>Célunk egy olyan autonóm fegyverrendszer megvalósítása beágyazott rendszer alapokon, melynek segítségével szemléltethetjük a CIWS rendszerek működését, buktatóit és jelentőségeit. Az általunk elképzelt rendszer szenzorok segítségével érzékeli a környezetét és beavatkozás nélkül cselekszik, megsemmisíti az elé kerülő ellenséges objektumokat. Szükség esetén lehetőségünk van okos telefonról beavatkozni, illetve manuáli</w:t>
      </w:r>
      <w:r w:rsidR="00371C4C">
        <w:t>san irányítani a fegyverzetet, melyben egy ultrahangos radar és egy élő kamerakép lesz a segítségünkre.</w:t>
      </w:r>
    </w:p>
    <w:p w:rsidR="00C31016" w:rsidRPr="00C31016" w:rsidRDefault="00C31016" w:rsidP="00C31016">
      <w:pPr>
        <w:pStyle w:val="Cmsor1"/>
      </w:pPr>
      <w:bookmarkStart w:id="1" w:name="_Toc444547157"/>
      <w:r>
        <w:t>Hasonló rendszerek</w:t>
      </w:r>
      <w:bookmarkEnd w:id="1"/>
    </w:p>
    <w:p w:rsidR="00CE5724" w:rsidRDefault="00CE5724" w:rsidP="00A625C0">
      <w:pPr>
        <w:pStyle w:val="Cmsor2"/>
      </w:pPr>
      <w:bookmarkStart w:id="2" w:name="_Toc443945429"/>
      <w:bookmarkStart w:id="3" w:name="_Toc444547158"/>
      <w:r>
        <w:t>Autonóm fegyverek</w:t>
      </w:r>
      <w:bookmarkEnd w:id="2"/>
      <w:bookmarkEnd w:id="3"/>
    </w:p>
    <w:p w:rsidR="00A625C0" w:rsidRDefault="00A625C0" w:rsidP="00A625C0">
      <w:r>
        <w:t>Autonóm fegyvereknek nevezzük azokat a fegyvereket, melyek képesek emberi beavatkozás nélkül célpontot választani és támadni. Az ilyen fegyverek különböző szenzorok és a csatatérről nyert egyéb információk segítségével eldöntik, hogy melyik célpont megsemmisítésével érhető el a legnagyobb eredmény. A jelenleg használt autonóm fegyverek ugyan képesek teljesen autonóm működésre, de még mindig emberi felügyelet mellett dolgoznak.</w:t>
      </w:r>
    </w:p>
    <w:p w:rsidR="00A625C0" w:rsidRDefault="00A625C0" w:rsidP="00A625C0">
      <w:pPr>
        <w:pStyle w:val="Cmsor3"/>
      </w:pPr>
      <w:bookmarkStart w:id="4" w:name="_Toc443945430"/>
      <w:bookmarkStart w:id="5" w:name="_Toc444547159"/>
      <w:r>
        <w:t>Samsung sgr-a1 sentry gun</w:t>
      </w:r>
      <w:bookmarkEnd w:id="4"/>
      <w:bookmarkEnd w:id="5"/>
    </w:p>
    <w:p w:rsidR="00A625C0" w:rsidRDefault="00A625C0" w:rsidP="00A625C0">
      <w:r>
        <w:t>A Samsung SGR-A1 egy Dél-Koreában gyártott teljesen autonóm fegyver. Az Észak- és Dél-Korea közötti demilitarizált zóna védelmére fejlesztették ki, hogy leválthassák vele az embereket. A fegyver optikai és infravörös érzékelőkkel érzékeli a mozgó célpontokat és egy lézeres távolságmérő segítségével pontosítja a célzást.</w:t>
      </w:r>
    </w:p>
    <w:p w:rsidR="004F4B5B" w:rsidRDefault="00A625C0" w:rsidP="004F4B5B">
      <w:pPr>
        <w:keepNext/>
      </w:pPr>
      <w:r>
        <w:rPr>
          <w:noProof/>
        </w:rPr>
        <w:drawing>
          <wp:inline distT="0" distB="0" distL="0" distR="0" wp14:anchorId="1B48E7F1" wp14:editId="56F6DA4C">
            <wp:extent cx="2706664" cy="3076575"/>
            <wp:effectExtent l="0" t="0" r="0" b="0"/>
            <wp:docPr id="1" name="Kép 1" descr="Samsung SGR-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SGR-A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931" cy="30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0" w:rsidRDefault="004D02A0" w:rsidP="004F4B5B">
      <w:pPr>
        <w:pStyle w:val="Kpalrs"/>
      </w:pPr>
      <w:fldSimple w:instr=" SEQ ábra \* ARABIC ">
        <w:r w:rsidR="00CF1618">
          <w:rPr>
            <w:noProof/>
          </w:rPr>
          <w:t>1</w:t>
        </w:r>
      </w:fldSimple>
      <w:r w:rsidR="004F4B5B">
        <w:t>. ábra - A Samsung SGR-A1</w:t>
      </w:r>
      <w:r w:rsidR="00B41BAD">
        <w:rPr>
          <w:rStyle w:val="Lbjegyzet-hivatkozs"/>
        </w:rPr>
        <w:footnoteReference w:id="1"/>
      </w:r>
    </w:p>
    <w:p w:rsidR="00A625C0" w:rsidRDefault="00A625C0" w:rsidP="00A625C0">
      <w:pPr>
        <w:pStyle w:val="Cmsor2"/>
      </w:pPr>
      <w:bookmarkStart w:id="6" w:name="_Toc443945431"/>
      <w:bookmarkStart w:id="7" w:name="_Toc444547160"/>
      <w:r>
        <w:lastRenderedPageBreak/>
        <w:t>Pont védelmi fegyverek</w:t>
      </w:r>
      <w:bookmarkEnd w:id="6"/>
      <w:bookmarkEnd w:id="7"/>
    </w:p>
    <w:p w:rsidR="00A625C0" w:rsidRDefault="00A625C0" w:rsidP="00A625C0">
      <w:r>
        <w:t>A pont védelmi (</w:t>
      </w:r>
      <w:proofErr w:type="spellStart"/>
      <w:r>
        <w:t>point-defence</w:t>
      </w:r>
      <w:proofErr w:type="spellEnd"/>
      <w:r>
        <w:t>) fegyverek olyan fegyverek melyeket egy kisebb objektum védelmére használnak. Általában relatív kicsi a hatótávolságuk és a védeni kívánt objektum közvetlen közelében, vagy közvetlenül az objektumon (tank, csatahajó) helyezik el.</w:t>
      </w:r>
    </w:p>
    <w:p w:rsidR="00A625C0" w:rsidRDefault="00A625C0" w:rsidP="00A625C0">
      <w:pPr>
        <w:pStyle w:val="Cmsor2"/>
      </w:pPr>
      <w:bookmarkStart w:id="8" w:name="_Toc443945432"/>
      <w:bookmarkStart w:id="9" w:name="_Toc444547161"/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(CIWS)</w:t>
      </w:r>
      <w:bookmarkEnd w:id="8"/>
      <w:bookmarkEnd w:id="9"/>
    </w:p>
    <w:p w:rsidR="00A625C0" w:rsidRDefault="00A625C0" w:rsidP="00A625C0">
      <w:r>
        <w:t>Az olyan pont védelmi fegyver rendszereket, melyeket elsősorban csak repülő célpontok ellen használnak</w:t>
      </w:r>
      <w:r w:rsidR="00F11323">
        <w:t xml:space="preserve">, </w:t>
      </w:r>
      <w:proofErr w:type="spellStart"/>
      <w:r w:rsidR="00F11323">
        <w:t>close</w:t>
      </w:r>
      <w:proofErr w:type="spellEnd"/>
      <w:r w:rsidR="00F11323">
        <w:t xml:space="preserve"> </w:t>
      </w:r>
      <w:proofErr w:type="spellStart"/>
      <w:r w:rsidR="00F11323">
        <w:t>in</w:t>
      </w:r>
      <w:proofErr w:type="spellEnd"/>
      <w:r w:rsidR="00F11323">
        <w:t xml:space="preserve"> </w:t>
      </w:r>
      <w:proofErr w:type="spellStart"/>
      <w:r w:rsidR="00F11323">
        <w:t>weapon</w:t>
      </w:r>
      <w:proofErr w:type="spellEnd"/>
      <w:r w:rsidR="00F11323">
        <w:t xml:space="preserve"> </w:t>
      </w:r>
      <w:proofErr w:type="spellStart"/>
      <w:r w:rsidR="00F11323">
        <w:t>system-nek</w:t>
      </w:r>
      <w:proofErr w:type="spellEnd"/>
      <w:r w:rsidR="00F11323">
        <w:t xml:space="preserve"> nevezik. Ilyen célpontok lehetnek például: </w:t>
      </w:r>
      <w:proofErr w:type="spellStart"/>
      <w:r w:rsidR="00F11323">
        <w:t>drónok</w:t>
      </w:r>
      <w:proofErr w:type="spellEnd"/>
      <w:r w:rsidR="00F11323">
        <w:t>, fix- és forgószárnyas repülők, rakéták, tüzérségi gránátok. Az ilyen CIWS rendszereknek két altípusa van.</w:t>
      </w:r>
    </w:p>
    <w:p w:rsidR="00F11323" w:rsidRDefault="00F11323" w:rsidP="00F11323">
      <w:pPr>
        <w:pStyle w:val="Cmsor3"/>
      </w:pPr>
      <w:bookmarkStart w:id="10" w:name="_Toc443945433"/>
      <w:bookmarkStart w:id="11" w:name="_Toc444547162"/>
      <w:r>
        <w:t>Gépágyú alapú</w:t>
      </w:r>
      <w:bookmarkEnd w:id="10"/>
      <w:bookmarkEnd w:id="11"/>
    </w:p>
    <w:p w:rsidR="00F11323" w:rsidRDefault="00F11323" w:rsidP="00F11323">
      <w:r>
        <w:t xml:space="preserve">Az ilyen rendszerekben a célpontok megsemmisítéséért egy gépágyú felelős (általában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gun</w:t>
      </w:r>
      <w:proofErr w:type="spellEnd"/>
      <w:r>
        <w:t>). A célpont bemérése után a cél, hogy a fegyver annyira meg tudja sebesíteni a beérkező célpontokat, hogy azok megsemmisüljenek, de legalább irányváltásra kényszerüljenek. A fejlettebb rendszerek most már „okos lövedékeket” is használhatnak, melyek sok kisebb lövedéket hordoznak magukban. Egy időzített robbanófej segítségével becsapódás előtt robbannak föl, így szétszórva a kis lövedékeket a célpont előtt.</w:t>
      </w:r>
    </w:p>
    <w:p w:rsidR="00F11323" w:rsidRDefault="00F11323" w:rsidP="00F11323">
      <w:pPr>
        <w:pStyle w:val="Cmsor3"/>
      </w:pPr>
      <w:bookmarkStart w:id="12" w:name="_Toc443945434"/>
      <w:bookmarkStart w:id="13" w:name="_Toc444547163"/>
      <w:r>
        <w:t>Irányított rakéta alapú</w:t>
      </w:r>
      <w:bookmarkEnd w:id="12"/>
      <w:bookmarkEnd w:id="13"/>
    </w:p>
    <w:p w:rsidR="00371C4C" w:rsidRDefault="00F11323" w:rsidP="00F11323">
      <w:r>
        <w:t>Ezeknél a rendszereknél a célpontok megsemmisítését irányított rakéták a felelősek. Ez sokkal drágább megoldás, mint a gépágyú alapú társa, cserébe viszont a hatótávolsága és a találati aránya sokszorosa elődjének.</w:t>
      </w:r>
    </w:p>
    <w:p w:rsidR="00634657" w:rsidRDefault="00634657">
      <w:pPr>
        <w:rPr>
          <w:sz w:val="36"/>
        </w:rPr>
      </w:pPr>
      <w:bookmarkStart w:id="14" w:name="_Toc443945435"/>
      <w:r>
        <w:br w:type="page"/>
      </w:r>
    </w:p>
    <w:p w:rsidR="00F11323" w:rsidRDefault="00F11323" w:rsidP="00F11323">
      <w:pPr>
        <w:pStyle w:val="Cmsor2"/>
      </w:pPr>
      <w:bookmarkStart w:id="15" w:name="_Toc444547164"/>
      <w:r>
        <w:lastRenderedPageBreak/>
        <w:t>Civil felhasználás</w:t>
      </w:r>
      <w:r w:rsidR="008A0D1A">
        <w:t>u</w:t>
      </w:r>
      <w:r>
        <w:t>k</w:t>
      </w:r>
      <w:bookmarkEnd w:id="14"/>
      <w:bookmarkEnd w:id="15"/>
    </w:p>
    <w:p w:rsidR="00F11323" w:rsidRDefault="00F11323" w:rsidP="00F11323">
      <w:r>
        <w:t>Civil felhasználásukban nem lehet halálos fegyvereket használni, így védelmi berendezésként nem alkalmazhatóak. Ez eléggé leszűkíti a felhasználási lehetőségeiket, de ettől független</w:t>
      </w:r>
      <w:r w:rsidR="008A0D1A">
        <w:t xml:space="preserve">ül használják például taktikai játékoknál (paintball, </w:t>
      </w:r>
      <w:proofErr w:type="spellStart"/>
      <w:r w:rsidR="008A0D1A">
        <w:t>airsoft</w:t>
      </w:r>
      <w:proofErr w:type="spellEnd"/>
      <w:r w:rsidR="008A0D1A">
        <w:t>) kiképzéshez és magához a játékhoz. Jogi okok miatt nem elterjedt az ilyen rendszerek használata.</w:t>
      </w:r>
    </w:p>
    <w:p w:rsidR="008A0D1A" w:rsidRDefault="008A0D1A" w:rsidP="008A0D1A">
      <w:pPr>
        <w:pStyle w:val="Cmsor3"/>
      </w:pPr>
      <w:bookmarkStart w:id="16" w:name="_Toc443945436"/>
      <w:bookmarkStart w:id="17" w:name="_Toc444547165"/>
      <w:r>
        <w:t>Paintball sentry</w:t>
      </w:r>
      <w:bookmarkEnd w:id="16"/>
      <w:bookmarkEnd w:id="17"/>
    </w:p>
    <w:p w:rsidR="008A0D1A" w:rsidRDefault="008A0D1A" w:rsidP="008A0D1A">
      <w:r>
        <w:t>Ezek a rendszerek optikai mozgás felismerést alkalmaznak a célpont bemérésére. Mivel csak egy kamerát használnak, ez erősen limitálja a lefedhető területet.</w:t>
      </w:r>
    </w:p>
    <w:p w:rsidR="004F4B5B" w:rsidRDefault="008A0D1A" w:rsidP="004F4B5B">
      <w:pPr>
        <w:keepNext/>
      </w:pPr>
      <w:r>
        <w:rPr>
          <w:noProof/>
        </w:rPr>
        <w:drawing>
          <wp:inline distT="0" distB="0" distL="0" distR="0" wp14:anchorId="50B2AA8A" wp14:editId="71454B2B">
            <wp:extent cx="5019675" cy="3337550"/>
            <wp:effectExtent l="0" t="0" r="0" b="0"/>
            <wp:docPr id="4" name="Kép 4" descr="https://camo.githubusercontent.com/e38eac597bbd9c42b47810eb7cea30906b51b21c/687474703a2f2f7777772e7061696e7462616c6c73656e7472792e636f6d2f696d616765732f73656e74727967756e6b69742e4a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e38eac597bbd9c42b47810eb7cea30906b51b21c/687474703a2f2f7777772e7061696e7462616c6c73656e7472792e636f6d2f696d616765732f73656e74727967756e6b69742e4a50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1A" w:rsidRDefault="004D02A0" w:rsidP="004F4B5B">
      <w:pPr>
        <w:pStyle w:val="Kpalrs"/>
      </w:pPr>
      <w:fldSimple w:instr=" SEQ ábra \* ARABIC ">
        <w:r w:rsidR="00CF1618">
          <w:rPr>
            <w:noProof/>
          </w:rPr>
          <w:t>2</w:t>
        </w:r>
      </w:fldSimple>
      <w:r w:rsidR="004F4B5B">
        <w:t xml:space="preserve">. ábra - paintball </w:t>
      </w:r>
      <w:proofErr w:type="spellStart"/>
      <w:r w:rsidR="004F4B5B">
        <w:t>sentry-k</w:t>
      </w:r>
      <w:proofErr w:type="spellEnd"/>
      <w:r w:rsidR="00B41BAD">
        <w:rPr>
          <w:rStyle w:val="Lbjegyzet-hivatkozs"/>
        </w:rPr>
        <w:footnoteReference w:id="2"/>
      </w:r>
    </w:p>
    <w:p w:rsidR="00634657" w:rsidRDefault="00634657">
      <w:pPr>
        <w:rPr>
          <w:sz w:val="36"/>
        </w:rPr>
      </w:pPr>
      <w:bookmarkStart w:id="18" w:name="_Toc443945437"/>
      <w:r>
        <w:br w:type="page"/>
      </w:r>
    </w:p>
    <w:p w:rsidR="008A0D1A" w:rsidRDefault="008A0D1A" w:rsidP="008A0D1A">
      <w:pPr>
        <w:pStyle w:val="Cmsor2"/>
      </w:pPr>
      <w:bookmarkStart w:id="19" w:name="_Toc444547166"/>
      <w:r>
        <w:lastRenderedPageBreak/>
        <w:t>Katonai felhasználásuk</w:t>
      </w:r>
      <w:bookmarkEnd w:id="18"/>
      <w:bookmarkEnd w:id="19"/>
    </w:p>
    <w:p w:rsidR="008A0D1A" w:rsidRDefault="008A0D1A" w:rsidP="008A0D1A">
      <w:r>
        <w:t>Katonai felhasználásuknál első sorban hajókon rakétavédelemre, illetve kisebb bázisokon használják őket.</w:t>
      </w:r>
    </w:p>
    <w:p w:rsidR="008A0D1A" w:rsidRDefault="00B41BAD" w:rsidP="008A0D1A">
      <w:pPr>
        <w:pStyle w:val="Cmsor3"/>
      </w:pPr>
      <w:bookmarkStart w:id="20" w:name="_Toc443945438"/>
      <w:bookmarkStart w:id="21" w:name="_Toc444547167"/>
      <w:r>
        <w:rPr>
          <w:noProof/>
          <w14:ligatures w14:val="non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5E8D7E" wp14:editId="5766FC8E">
                <wp:simplePos x="0" y="0"/>
                <wp:positionH relativeFrom="column">
                  <wp:posOffset>3639185</wp:posOffset>
                </wp:positionH>
                <wp:positionV relativeFrom="paragraph">
                  <wp:posOffset>133350</wp:posOffset>
                </wp:positionV>
                <wp:extent cx="2002155" cy="2985135"/>
                <wp:effectExtent l="0" t="0" r="0" b="5715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2155" cy="2985135"/>
                          <a:chOff x="0" y="0"/>
                          <a:chExt cx="2002155" cy="2985135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155" cy="266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724150"/>
                            <a:ext cx="2002155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D02A0" w:rsidRPr="008C3A67" w:rsidRDefault="004D02A0" w:rsidP="004F4B5B">
                              <w:pPr>
                                <w:pStyle w:val="Kpalrs"/>
                                <w:rPr>
                                  <w:caps/>
                                  <w:noProof/>
                                  <w:color w:val="577188" w:themeColor="accent1" w:themeShade="BF"/>
                                  <w:szCs w:val="20"/>
                                  <w14:ligatures w14:val="standardContextual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- A </w:t>
                              </w:r>
                              <w:proofErr w:type="spellStart"/>
                              <w:r>
                                <w:t>Phalanx</w:t>
                              </w:r>
                              <w:proofErr w:type="spellEnd"/>
                              <w:r>
                                <w:t xml:space="preserve"> rendszer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E8D7E" id="Csoportba foglalás 15" o:spid="_x0000_s1028" style="position:absolute;margin-left:286.55pt;margin-top:10.5pt;width:157.65pt;height:235.05pt;z-index:251665408" coordsize="20021,298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5" o:spid="_x0000_s1029" type="#_x0000_t75" style="position:absolute;width:20021;height:26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JisvEAAAA2gAAAA8AAABkcnMvZG93bnJldi54bWxEj0FrwkAUhO+C/2F5Qi+iG0vVEF2lFVos&#10;glpb6PWRfSah2bdhd2vSf98VBI/DzHzDLNedqcWFnK8sK5iMExDEudUVFwq+Pl9HKQgfkDXWlknB&#10;H3lYr/q9JWbatvxBl1MoRISwz1BBGUKTSenzkgz6sW2Io3e2zmCI0hVSO2wj3NTyMUlm0mDFcaHE&#10;hjYl5T+nX6Pg7TDZPJnjN7fyPd26l3zY7eZ7pR4G3fMCRKAu3MO39lYrmML1SrwB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JisvEAAAA2gAAAA8AAAAAAAAAAAAAAAAA&#10;nwIAAGRycy9kb3ducmV2LnhtbFBLBQYAAAAABAAEAPcAAACQAwAAAAA=&#10;">
                  <v:imagedata r:id="rId20" o:title=""/>
                  <v:path arrowok="t"/>
                </v:shape>
                <v:shape id="Szövegdoboz 2" o:spid="_x0000_s1030" type="#_x0000_t202" style="position:absolute;top:27241;width:20021;height:2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a08QA&#10;AADaAAAADwAAAGRycy9kb3ducmV2LnhtbESPQWsCMRSE70L/Q3iFXqRma0XKahSRFqwXcfXi7bF5&#10;brbdvCxJVtd/bwoFj8PMfMPMl71txIV8qB0reBtlIIhLp2uuFBwPX68fIEJE1tg4JgU3CrBcPA3m&#10;mGt35T1diliJBOGQowITY5tLGUpDFsPItcTJOztvMSbpK6k9XhPcNnKcZVNpsea0YLCltaHyt+is&#10;gt3ktDPD7vy5XU3e/fexW09/qkKpl+d+NQMRqY+P8H97oxWM4e9Ku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EWtPEAAAA2gAAAA8AAAAAAAAAAAAAAAAAmAIAAGRycy9k&#10;b3ducmV2LnhtbFBLBQYAAAAABAAEAPUAAACJAwAAAAA=&#10;" stroked="f">
                  <v:textbox style="mso-fit-shape-to-text:t" inset="0,0,0,0">
                    <w:txbxContent>
                      <w:p w:rsidR="004D02A0" w:rsidRPr="008C3A67" w:rsidRDefault="004D02A0" w:rsidP="004F4B5B">
                        <w:pPr>
                          <w:pStyle w:val="Kpalrs"/>
                          <w:rPr>
                            <w:caps/>
                            <w:noProof/>
                            <w:color w:val="577188" w:themeColor="accent1" w:themeShade="BF"/>
                            <w:szCs w:val="20"/>
                            <w14:ligatures w14:val="standardContextual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- A </w:t>
                        </w:r>
                        <w:proofErr w:type="spellStart"/>
                        <w:r>
                          <w:t>Phalanx</w:t>
                        </w:r>
                        <w:proofErr w:type="spellEnd"/>
                        <w:r>
                          <w:t xml:space="preserve"> rendszer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A0D1A">
        <w:t>Phalanx (US</w:t>
      </w:r>
      <w:r w:rsidR="008267F7">
        <w:t>A</w:t>
      </w:r>
      <w:r w:rsidR="008A0D1A">
        <w:t>)</w:t>
      </w:r>
      <w:bookmarkEnd w:id="20"/>
      <w:r>
        <w:rPr>
          <w:rStyle w:val="Lbjegyzet-hivatkozs"/>
        </w:rPr>
        <w:footnoteReference w:id="3"/>
      </w:r>
      <w:bookmarkEnd w:id="21"/>
    </w:p>
    <w:p w:rsidR="008A0D1A" w:rsidRDefault="00047410" w:rsidP="008A0D1A">
      <w:r w:rsidRPr="00047410">
        <w:t xml:space="preserve">Az General Dynamics (később </w:t>
      </w:r>
      <w:proofErr w:type="spellStart"/>
      <w:r w:rsidRPr="00047410">
        <w:t>Raytheon</w:t>
      </w:r>
      <w:proofErr w:type="spellEnd"/>
      <w:r w:rsidRPr="00047410">
        <w:t>) által fejlesztet teljesen automata gépágyú vagy irányított rakéta alapú CIWS. Képes repülő, földi és tengeri célpontok bemérésére és meg</w:t>
      </w:r>
      <w:r>
        <w:t>semmisítésére egyaránt. A repülő</w:t>
      </w:r>
      <w:r w:rsidRPr="00047410">
        <w:t xml:space="preserve"> célpontok bemérésére 2 különböző radart használ. Egy kereső radar</w:t>
      </w:r>
      <w:r>
        <w:t>,</w:t>
      </w:r>
      <w:r w:rsidRPr="00047410">
        <w:t xml:space="preserve"> ami nagy tá</w:t>
      </w:r>
      <w:r>
        <w:t>volságból képes felismerni a po</w:t>
      </w:r>
      <w:r w:rsidRPr="00047410">
        <w:t>tenciális célpontok sebességét, irányát, magasságát és méretét beazonosítja a célpontot. Amint a rendszer észlelte a célpontot a kereső radar segítségével, akkor a célpont irányába fordul és bekapc</w:t>
      </w:r>
      <w:r>
        <w:t>s</w:t>
      </w:r>
      <w:r w:rsidRPr="00047410">
        <w:t xml:space="preserve">olja a célzó radart, ami sokkal kisebb szögben érzékeli, viszont nagyon nagy pontossággal képes követni azt. Ezt az információt felhasználva kiszámolja a lehetséges röppályákat. Ezen kívül a </w:t>
      </w:r>
      <w:proofErr w:type="spellStart"/>
      <w:r w:rsidRPr="00047410">
        <w:t>Phanax</w:t>
      </w:r>
      <w:proofErr w:type="spellEnd"/>
      <w:r w:rsidRPr="00047410">
        <w:t xml:space="preserve"> még föl van szerelve infravörös és optikai érzékelővel is földi és tengeri célpontok, esetleg nagyobb méretű lassan mozgó repülő célpontok bemérésére.</w:t>
      </w:r>
    </w:p>
    <w:p w:rsidR="00047410" w:rsidRDefault="004F4B5B" w:rsidP="00047410">
      <w:pPr>
        <w:pStyle w:val="Cmsor3"/>
      </w:pPr>
      <w:bookmarkStart w:id="22" w:name="_Toc443945439"/>
      <w:bookmarkStart w:id="23" w:name="_Toc444547168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41A43" wp14:editId="21F066E4">
                <wp:simplePos x="0" y="0"/>
                <wp:positionH relativeFrom="column">
                  <wp:posOffset>3632200</wp:posOffset>
                </wp:positionH>
                <wp:positionV relativeFrom="paragraph">
                  <wp:posOffset>1467485</wp:posOffset>
                </wp:positionV>
                <wp:extent cx="2005965" cy="635"/>
                <wp:effectExtent l="0" t="0" r="0" b="0"/>
                <wp:wrapSquare wrapText="bothSides"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02A0" w:rsidRPr="0041165D" w:rsidRDefault="004D02A0" w:rsidP="004F4B5B">
                            <w:pPr>
                              <w:pStyle w:val="Kpalrs"/>
                              <w:rPr>
                                <w:caps/>
                                <w:noProof/>
                                <w:color w:val="577188" w:themeColor="accent1" w:themeShade="BF"/>
                                <w:szCs w:val="20"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 </w:t>
                            </w:r>
                            <w:proofErr w:type="spellStart"/>
                            <w:r>
                              <w:t>Goalkeeper</w:t>
                            </w:r>
                            <w:proofErr w:type="spellEnd"/>
                            <w:r>
                              <w:t xml:space="preserve">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41A43" id="Szövegdoboz 7" o:spid="_x0000_s1031" type="#_x0000_t202" style="position:absolute;margin-left:286pt;margin-top:115.55pt;width:157.9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" stroked="f">
                <v:textbox style="mso-fit-shape-to-text:t" inset="0,0,0,0">
                  <w:txbxContent>
                    <w:p w:rsidR="004D02A0" w:rsidRPr="0041165D" w:rsidRDefault="004D02A0" w:rsidP="004F4B5B">
                      <w:pPr>
                        <w:pStyle w:val="Kpalrs"/>
                        <w:rPr>
                          <w:caps/>
                          <w:noProof/>
                          <w:color w:val="577188" w:themeColor="accent1" w:themeShade="BF"/>
                          <w:szCs w:val="20"/>
                          <w14:ligatures w14:val="standardContextual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A </w:t>
                      </w:r>
                      <w:proofErr w:type="spellStart"/>
                      <w:r>
                        <w:t>Goalkeeper</w:t>
                      </w:r>
                      <w:proofErr w:type="spellEnd"/>
                      <w:r>
                        <w:t xml:space="preserve"> rendszer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67F7">
        <w:rPr>
          <w:noProof/>
        </w:rPr>
        <w:drawing>
          <wp:anchor distT="0" distB="0" distL="114300" distR="114300" simplePos="0" relativeHeight="251661312" behindDoc="0" locked="0" layoutInCell="1" allowOverlap="1" wp14:anchorId="3C64DEC8" wp14:editId="04C36DB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2005965" cy="1276350"/>
            <wp:effectExtent l="0" t="0" r="0" b="0"/>
            <wp:wrapSquare wrapText="bothSides"/>
            <wp:docPr id="10" name="Kép 10" descr="Goalkeeper CI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alkeeper CIW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7F7">
        <w:t>Goalkeeper (Hollandia)</w:t>
      </w:r>
      <w:bookmarkEnd w:id="22"/>
      <w:r w:rsidR="00B41BAD">
        <w:rPr>
          <w:rStyle w:val="Lbjegyzet-hivatkozs"/>
        </w:rPr>
        <w:footnoteReference w:id="4"/>
      </w:r>
      <w:bookmarkEnd w:id="23"/>
    </w:p>
    <w:p w:rsidR="008267F7" w:rsidRDefault="008267F7" w:rsidP="008267F7">
      <w:r>
        <w:t xml:space="preserve">Ugyanazt a radarrendszert használja a célpontok felismeréséhez, mint a </w:t>
      </w:r>
      <w:proofErr w:type="spellStart"/>
      <w:r>
        <w:t>Phalanx</w:t>
      </w:r>
      <w:proofErr w:type="spellEnd"/>
      <w:r>
        <w:t>, viszont nincs felszerelve infravörös érzékelővel. Egyetlen optikai érzékelővel látták el, ami csak azt a célt szolgálja, hogy manuálisan irányítható maradjon a rendszer a radarok meghibásodása esetén.</w:t>
      </w:r>
      <w:r w:rsidRPr="008267F7">
        <w:t xml:space="preserve"> </w:t>
      </w:r>
    </w:p>
    <w:p w:rsidR="008267F7" w:rsidRDefault="004F4B5B" w:rsidP="008267F7">
      <w:pPr>
        <w:pStyle w:val="Cmsor3"/>
        <w:spacing w:before="600"/>
      </w:pPr>
      <w:bookmarkStart w:id="24" w:name="_Toc443945440"/>
      <w:bookmarkStart w:id="25" w:name="_Toc444547169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DF1457" wp14:editId="3D1C2400">
                <wp:simplePos x="0" y="0"/>
                <wp:positionH relativeFrom="column">
                  <wp:posOffset>3618865</wp:posOffset>
                </wp:positionH>
                <wp:positionV relativeFrom="paragraph">
                  <wp:posOffset>2133600</wp:posOffset>
                </wp:positionV>
                <wp:extent cx="2019300" cy="635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02A0" w:rsidRPr="00803DF0" w:rsidRDefault="004D02A0" w:rsidP="004F4B5B">
                            <w:pPr>
                              <w:pStyle w:val="Kpalrs"/>
                              <w:rPr>
                                <w:caps/>
                                <w:noProof/>
                                <w:color w:val="577188" w:themeColor="accent1" w:themeShade="BF"/>
                                <w:szCs w:val="20"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Az AK-630-as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F1457" id="Szövegdoboz 8" o:spid="_x0000_s1032" type="#_x0000_t202" style="position:absolute;margin-left:284.95pt;margin-top:168pt;width:15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" stroked="f">
                <v:textbox style="mso-fit-shape-to-text:t" inset="0,0,0,0">
                  <w:txbxContent>
                    <w:p w:rsidR="004D02A0" w:rsidRPr="00803DF0" w:rsidRDefault="004D02A0" w:rsidP="004F4B5B">
                      <w:pPr>
                        <w:pStyle w:val="Kpalrs"/>
                        <w:rPr>
                          <w:caps/>
                          <w:noProof/>
                          <w:color w:val="577188" w:themeColor="accent1" w:themeShade="BF"/>
                          <w:szCs w:val="20"/>
                          <w14:ligatures w14:val="standardContextual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Az AK-630-as rendszer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67F7">
        <w:rPr>
          <w:noProof/>
        </w:rPr>
        <w:drawing>
          <wp:anchor distT="0" distB="0" distL="114300" distR="114300" simplePos="0" relativeHeight="251662336" behindDoc="0" locked="0" layoutInCell="1" allowOverlap="1" wp14:anchorId="3D806068" wp14:editId="00FF4223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2019300" cy="1564005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7F7">
        <w:t>AK-630 (OROSZORSZÁG)</w:t>
      </w:r>
      <w:bookmarkEnd w:id="24"/>
      <w:r w:rsidR="00B41BAD">
        <w:rPr>
          <w:rStyle w:val="Lbjegyzet-hivatkozs"/>
        </w:rPr>
        <w:footnoteReference w:id="5"/>
      </w:r>
      <w:bookmarkEnd w:id="25"/>
    </w:p>
    <w:p w:rsidR="00634657" w:rsidRDefault="008267F7" w:rsidP="00634657">
      <w:r w:rsidRPr="008267F7">
        <w:t>Az orosz haditengerészet által használt CIWS. Különlegessége, hogy a már megszokott kereső és célz</w:t>
      </w:r>
      <w:r>
        <w:t>ó radarrendszeren kívül elektro</w:t>
      </w:r>
      <w:r w:rsidRPr="008267F7">
        <w:t xml:space="preserve">optikai szenzorokat is használ a pontosabb és gyorsabb követésre. Így </w:t>
      </w:r>
      <w:r>
        <w:t xml:space="preserve">jelenleg </w:t>
      </w:r>
      <w:r w:rsidRPr="008267F7">
        <w:t>ez az e</w:t>
      </w:r>
      <w:r>
        <w:t xml:space="preserve">gyik legpontosabb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634657" w:rsidRDefault="00634657">
      <w:r>
        <w:br w:type="page"/>
      </w:r>
    </w:p>
    <w:p w:rsidR="008267F7" w:rsidRDefault="00807306" w:rsidP="006A2C76">
      <w:pPr>
        <w:pStyle w:val="Cmsor1"/>
      </w:pPr>
      <w:bookmarkStart w:id="26" w:name="_Toc444547170"/>
      <w:r>
        <w:lastRenderedPageBreak/>
        <w:t>Feladat kiírás</w:t>
      </w:r>
      <w:bookmarkEnd w:id="26"/>
    </w:p>
    <w:p w:rsidR="00807306" w:rsidRDefault="00807306" w:rsidP="00807306">
      <w:pPr>
        <w:pStyle w:val="Cmsor2"/>
      </w:pPr>
      <w:bookmarkStart w:id="27" w:name="_Toc444547171"/>
      <w:r>
        <w:t>Rövid ismertető</w:t>
      </w:r>
      <w:bookmarkEnd w:id="27"/>
    </w:p>
    <w:p w:rsidR="00807306" w:rsidRDefault="00807306" w:rsidP="00807306">
      <w:r>
        <w:t>Az általunk elképzelt architektúrát 5 kisebb alrendszerre bontottuk szét, melyek sorra: érzékelő alrendszer, kamera alrendszer, ko</w:t>
      </w:r>
      <w:r w:rsidR="00C867AE">
        <w:t>mmunikációs alrendszer, sérülés</w:t>
      </w:r>
      <w:r>
        <w:t xml:space="preserve"> detektáló alrendszer és fegyverzet alrendszer. Az általunk megtervezett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három fő modulból áll. Egy </w:t>
      </w:r>
      <w:proofErr w:type="spellStart"/>
      <w:r>
        <w:t>Arduino</w:t>
      </w:r>
      <w:proofErr w:type="spellEnd"/>
      <w:r>
        <w:t xml:space="preserve"> Megából, amely magáért az</w:t>
      </w:r>
      <w:r w:rsidR="000869B2">
        <w:t xml:space="preserve"> érzékelésért és a fegyverzet kezeléséért</w:t>
      </w:r>
      <w:r>
        <w:t xml:space="preserve"> felelős.</w:t>
      </w:r>
      <w:r w:rsidR="000869B2">
        <w:t xml:space="preserve"> Egy </w:t>
      </w:r>
      <w:proofErr w:type="spellStart"/>
      <w:r w:rsidR="000869B2">
        <w:t>Raspberry</w:t>
      </w:r>
      <w:proofErr w:type="spellEnd"/>
      <w:r w:rsidR="000869B2">
        <w:t xml:space="preserve"> Pi 2-ből, amely egy kamerakép </w:t>
      </w:r>
      <w:proofErr w:type="spellStart"/>
      <w:r w:rsidR="000869B2">
        <w:t>stream-elését</w:t>
      </w:r>
      <w:proofErr w:type="spellEnd"/>
      <w:r w:rsidR="000869B2">
        <w:t xml:space="preserve"> látja el. Valamint egy okos telefonból, amely lehetővé teszi a fegyver távolról történő manuális vezérlését a kamerakép segítségével és egyéb statisztikai adatokat jelenít meg. Mint például ultrahangos radarkép, a célpont észlelés ténye, korábbi aktivitások, tárban lévő golyók száma, a fegyver sérülésének ténye és még sok más.</w:t>
      </w:r>
    </w:p>
    <w:p w:rsidR="000869B2" w:rsidRDefault="000869B2" w:rsidP="000869B2">
      <w:pPr>
        <w:pStyle w:val="Cmsor2"/>
      </w:pPr>
      <w:bookmarkStart w:id="28" w:name="_Toc444547172"/>
      <w:r>
        <w:t>Bővebb ismertető</w:t>
      </w:r>
      <w:bookmarkEnd w:id="28"/>
    </w:p>
    <w:p w:rsidR="000869B2" w:rsidRDefault="000869B2" w:rsidP="000869B2">
      <w:r>
        <w:t xml:space="preserve">A célpontot egy 7m-ig ellátó </w:t>
      </w:r>
      <w:proofErr w:type="spellStart"/>
      <w:r>
        <w:t>infrás</w:t>
      </w:r>
      <w:proofErr w:type="spellEnd"/>
      <w:r>
        <w:t xml:space="preserve"> mozgásérzékelő modul érzékeli, amely érzékelés esetén aktivál egy 4,5m-ig ellátó ultrahangos távolságmérőt, ami pontosítja a cél helyzetét. A fegyvert egy motor segítségével ráirányítja a célpontra és megsemmisíti azt. A vezérlést bármikor átvehetjük egy telefon segítségével, amely </w:t>
      </w:r>
      <w:proofErr w:type="spellStart"/>
      <w:r>
        <w:t>bluetooth-on</w:t>
      </w:r>
      <w:proofErr w:type="spellEnd"/>
      <w:r>
        <w:t xml:space="preserve"> keresztül fog kommunikálni a fegyver</w:t>
      </w:r>
      <w:r w:rsidR="00D16E42">
        <w:t xml:space="preserve"> </w:t>
      </w:r>
      <w:proofErr w:type="spellStart"/>
      <w:r w:rsidR="00D16E42">
        <w:t>Arduino</w:t>
      </w:r>
      <w:proofErr w:type="spellEnd"/>
      <w:r w:rsidR="00D16E42">
        <w:t xml:space="preserve"> alapú</w:t>
      </w:r>
      <w:r>
        <w:t xml:space="preserve"> vezérlőjével. A manu</w:t>
      </w:r>
      <w:r w:rsidR="00D16E42">
        <w:t xml:space="preserve">ális vezérlést egy kamerakép segíti, melyet a mobil, </w:t>
      </w:r>
      <w:proofErr w:type="spellStart"/>
      <w:r w:rsidR="00D16E42">
        <w:t>wifi-n</w:t>
      </w:r>
      <w:proofErr w:type="spellEnd"/>
      <w:r w:rsidR="00D16E42">
        <w:t xml:space="preserve"> keresztül egy </w:t>
      </w:r>
      <w:proofErr w:type="spellStart"/>
      <w:r w:rsidR="00D16E42">
        <w:t>Raspberry-től</w:t>
      </w:r>
      <w:proofErr w:type="spellEnd"/>
      <w:r w:rsidR="00D16E42">
        <w:t xml:space="preserve"> tud átvenni. A telefon azon kívül, hogy döntögetésre és egyéb interakciókra manuálisan is irányíthatóvá teszi a fegyverzetet, statisztikát is vezet arról, hogy mikor érzékelt aktivitást, valamint egyéb környezeti adatokat gyűjt és jelenít meg. Többek között az érzékelés tényét és radarképen a célpont helyzetét. Találat esetén rezgéssel jelzi, ha megsemmisítettük a célpontot, vagy ha sebzés érte a fegyvertartó állványt, azaz elmozdult a helyzetéből, vagy felborult. Ezt a tényt egy </w:t>
      </w:r>
      <w:proofErr w:type="spellStart"/>
      <w:r w:rsidR="00D16E42">
        <w:t>gyroscope</w:t>
      </w:r>
      <w:proofErr w:type="spellEnd"/>
      <w:r w:rsidR="00D16E42">
        <w:t xml:space="preserve"> és </w:t>
      </w:r>
      <w:proofErr w:type="spellStart"/>
      <w:r w:rsidR="00D16E42">
        <w:t>accelerometer</w:t>
      </w:r>
      <w:proofErr w:type="spellEnd"/>
      <w:r w:rsidR="00D16E42">
        <w:t xml:space="preserve"> modul érzékeli majd. Továbbá a telefon segítségével állíthatjuk a fegyver vezérlő beállításait, az érzékelés szögét és maximális távolságát, hogy jelezze-e vibrálással a feldőlést, vagy csak egy szolid értesítésként jelezze ki.</w:t>
      </w:r>
    </w:p>
    <w:p w:rsidR="004F4B5B" w:rsidRDefault="00D16E42" w:rsidP="004F4B5B">
      <w:pPr>
        <w:keepNext/>
      </w:pPr>
      <w:r>
        <w:rPr>
          <w:noProof/>
        </w:rPr>
        <w:drawing>
          <wp:inline distT="0" distB="0" distL="0" distR="0" wp14:anchorId="0A42BC14" wp14:editId="3D360CE7">
            <wp:extent cx="3241826" cy="2905125"/>
            <wp:effectExtent l="0" t="0" r="0" b="0"/>
            <wp:docPr id="12" name="Kép 12" descr="https://raw.githubusercontent.com/CyberZeroHun/Mobil_Beagyazott_Projekt/master/info/t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CyberZeroHun/Mobil_Beagyazott_Projekt/master/info/tar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09" cy="29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084" w:rsidRDefault="004D02A0" w:rsidP="004F4B5B">
      <w:pPr>
        <w:pStyle w:val="Kpalrs"/>
      </w:pPr>
      <w:fldSimple w:instr=" SEQ ábra \* ARABIC ">
        <w:r w:rsidR="00CF1618">
          <w:rPr>
            <w:noProof/>
          </w:rPr>
          <w:t>6</w:t>
        </w:r>
      </w:fldSimple>
      <w:r w:rsidR="004F4B5B">
        <w:t>. ábra - kezdetleges koncepcionális ábra a fegyverrendszerről</w:t>
      </w:r>
    </w:p>
    <w:p w:rsidR="00D16E42" w:rsidRDefault="00202084" w:rsidP="00202084">
      <w:pPr>
        <w:pStyle w:val="Cmsor1"/>
      </w:pPr>
      <w:bookmarkStart w:id="29" w:name="_Toc444547173"/>
      <w:r>
        <w:lastRenderedPageBreak/>
        <w:t>Alrendszerek</w:t>
      </w:r>
      <w:bookmarkEnd w:id="29"/>
    </w:p>
    <w:p w:rsidR="00202084" w:rsidRDefault="00A735EF" w:rsidP="00202084">
      <w:pPr>
        <w:pStyle w:val="Cmsor2"/>
      </w:pPr>
      <w:bookmarkStart w:id="30" w:name="_Toc444547174"/>
      <w:r>
        <w:t>Fegyverzet alrendszer</w:t>
      </w:r>
      <w:bookmarkEnd w:id="30"/>
    </w:p>
    <w:p w:rsidR="00A735EF" w:rsidRDefault="00A735EF" w:rsidP="00A735EF">
      <w:r>
        <w:t>Viszonylag nagy, üveggolyó és pingpong labda közötti méretű műanyag golyókat szeretnénk kilőni, melynek kilövő szerkezete a pingpong / teniszlabda kilövő gépekhez hasonlít, azaz a két oldalról ellentétes irányba forgó hengerek közé beszorított labdát a hengerek kerületi sebessége fogja kilőni. A hengereket módosított szervo motorok fogják forgatni, melyek megállás nélkül 360°-ban tudnak forogni.</w:t>
      </w:r>
      <w:r w:rsidR="0070356E">
        <w:t xml:space="preserve"> Ehhez a fizikai biztosító pöcök eltávolítására van szükségünk az egyik fogaskerékről, illetve egy a motor belsejében lévő apró változtatásra, mely során 2db 2,2kOhm-os ellenállásokból egy feszültségosztót ültetünk a kapcsolásba.</w:t>
      </w:r>
      <w:r>
        <w:t xml:space="preserve"> A golyókat egy spirál alakú tárba szeretnénk betölteni a helytakarékosság miatt. Ebből a tárból a betöltést 1-1 kapu végzi, melyeket szervo motorra kötünk. A két kapu között pontosan egy labdának van hely, így amikor a hátsó kaput kinyitjuk, akkor csak egy labda töltődik a csőbe. Amikor ezt a kaput betöltés után bezárjuk, a tárban lévő többi golyó el lesz különítve a kilövendő golyótól, így amikor az első kaput tüzeléskor kinyitjuk, csak ez az egyetlen golyó gurul ki a hengerek közé, így csak egy lesz kilőve és számolható lesz a kilőtt golyók és a tárban lévők száma. Természetesen, ha mindkét kaput nyitva tartjuk, akkor sorozatlövés is elérhető, de ekkor másként kell megoldani a golyók számlálását, így ezzel a szituációval jelenleg nem számolunk. A fegyverzet és a tár egy kör alakú panelen lesz rajta, melynek vízszintes szögét egy léptető motorral állítjuk, így lehetővé téve a fegyver célpontra állását. Ennek a panelnek a mozgatása független lesz az érzékelő alrendszer paneljétől, így külön tudnak majd mozogni. A golyókat, a tárat, a hengereket, a kapukat, a paneleket és a mozgatásukhoz szükséges fogaskerekeket az iskolai 3D nyomtatóval terveztük megvalósítani. A printer egy </w:t>
      </w:r>
      <w:proofErr w:type="spellStart"/>
      <w:r>
        <w:t>MakerBot</w:t>
      </w:r>
      <w:proofErr w:type="spellEnd"/>
      <w:r>
        <w:t xml:space="preserve"> Mini és maximum 10.0 L X 10.0 W X 12.5 H cm-es alkatrészeket lehet kinyomtatni a segítségével, így az esetlegesen nagyobb dimenziójú elemeket, </w:t>
      </w:r>
      <w:proofErr w:type="spellStart"/>
      <w:r>
        <w:t>összelegózható</w:t>
      </w:r>
      <w:proofErr w:type="spellEnd"/>
      <w:r>
        <w:t xml:space="preserve"> darabokból próbáljuk megvalósítani.</w:t>
      </w:r>
    </w:p>
    <w:p w:rsidR="00A735EF" w:rsidRDefault="00A735EF" w:rsidP="00A735EF">
      <w:pPr>
        <w:pStyle w:val="Cmsor2"/>
      </w:pPr>
      <w:bookmarkStart w:id="31" w:name="_Toc444547175"/>
      <w:r>
        <w:t>Érzékelő alrendszer</w:t>
      </w:r>
      <w:bookmarkEnd w:id="31"/>
    </w:p>
    <w:p w:rsidR="00634657" w:rsidRDefault="00A735EF" w:rsidP="00A735EF">
      <w:pPr>
        <w:rPr>
          <w:shd w:val="clear" w:color="auto" w:fill="FFFFFF"/>
        </w:rPr>
      </w:pPr>
      <w:r>
        <w:rPr>
          <w:shd w:val="clear" w:color="auto" w:fill="FFFFFF"/>
        </w:rPr>
        <w:t xml:space="preserve">A mozgásérzékelő modul egy fix egység, amely előre fele </w:t>
      </w:r>
      <w:proofErr w:type="gramStart"/>
      <w:r>
        <w:rPr>
          <w:shd w:val="clear" w:color="auto" w:fill="FFFFFF"/>
        </w:rPr>
        <w:t>néz</w:t>
      </w:r>
      <w:proofErr w:type="gramEnd"/>
      <w:r>
        <w:rPr>
          <w:shd w:val="clear" w:color="auto" w:fill="FFFFFF"/>
        </w:rPr>
        <w:t xml:space="preserve"> és</w:t>
      </w:r>
      <w:r w:rsidR="00C41B70">
        <w:rPr>
          <w:shd w:val="clear" w:color="auto" w:fill="FFFFFF"/>
        </w:rPr>
        <w:t xml:space="preserve"> ha mozgás van 7m-es távolságon</w:t>
      </w:r>
      <w:r>
        <w:rPr>
          <w:shd w:val="clear" w:color="auto" w:fill="FFFFFF"/>
        </w:rPr>
        <w:t xml:space="preserve"> és 120° belül, akkor jelez. Jelzés esetén működésbe lép az ultrahang modul. Az ultrahang modul egy szervo motor tetején helyezkedik el. Így fogjuk tudni megoldani a pásztázást. A választott szervo motor 180°-ba</w:t>
      </w:r>
      <w:r w:rsidR="00C41B70">
        <w:rPr>
          <w:shd w:val="clear" w:color="auto" w:fill="FFFFFF"/>
        </w:rPr>
        <w:t xml:space="preserve">n képes mozogni, ez nekünk </w:t>
      </w:r>
      <w:r>
        <w:rPr>
          <w:shd w:val="clear" w:color="auto" w:fill="FFFFFF"/>
        </w:rPr>
        <w:t>megfelelő. Induláskor a motor beáll az ala</w:t>
      </w:r>
      <w:r w:rsidR="00C41B70">
        <w:rPr>
          <w:shd w:val="clear" w:color="auto" w:fill="FFFFFF"/>
        </w:rPr>
        <w:t>ppozícióba, azaz előre fele néz a 0°</w:t>
      </w:r>
      <w:r w:rsidR="00C41B70">
        <w:rPr>
          <w:shd w:val="clear" w:color="auto" w:fill="FFFFFF"/>
        </w:rPr>
        <w:noBreakHyphen/>
        <w:t>ba</w:t>
      </w:r>
      <w:r>
        <w:rPr>
          <w:shd w:val="clear" w:color="auto" w:fill="FFFFFF"/>
        </w:rPr>
        <w:t xml:space="preserve">. </w:t>
      </w:r>
      <w:r w:rsidR="00C41B70">
        <w:rPr>
          <w:shd w:val="clear" w:color="auto" w:fill="FFFFFF"/>
        </w:rPr>
        <w:t>Innen indul el</w:t>
      </w:r>
      <w:r>
        <w:rPr>
          <w:shd w:val="clear" w:color="auto" w:fill="FFFFFF"/>
        </w:rPr>
        <w:t xml:space="preserve"> x fokonként </w:t>
      </w:r>
      <w:r w:rsidR="00C41B70">
        <w:rPr>
          <w:shd w:val="clear" w:color="auto" w:fill="FFFFFF"/>
        </w:rPr>
        <w:t>balra, amíg a széléig ki nem ér. Ha elért, akkor vissza</w:t>
      </w:r>
      <w:r>
        <w:rPr>
          <w:shd w:val="clear" w:color="auto" w:fill="FFFFFF"/>
        </w:rPr>
        <w:t xml:space="preserve"> jobbra, amíg a másik széléig </w:t>
      </w:r>
      <w:r w:rsidR="00C41B70">
        <w:rPr>
          <w:shd w:val="clear" w:color="auto" w:fill="FFFFFF"/>
        </w:rPr>
        <w:t xml:space="preserve">vissza </w:t>
      </w:r>
      <w:r>
        <w:rPr>
          <w:shd w:val="clear" w:color="auto" w:fill="FFFFFF"/>
        </w:rPr>
        <w:t xml:space="preserve">nem ér. </w:t>
      </w:r>
      <w:r w:rsidR="00C41B70">
        <w:rPr>
          <w:shd w:val="clear" w:color="auto" w:fill="FFFFFF"/>
        </w:rPr>
        <w:t xml:space="preserve">A lépések között a modul egy </w:t>
      </w:r>
      <w:proofErr w:type="spellStart"/>
      <w:r w:rsidR="00C41B70">
        <w:rPr>
          <w:shd w:val="clear" w:color="auto" w:fill="FFFFFF"/>
        </w:rPr>
        <w:t>ping</w:t>
      </w:r>
      <w:proofErr w:type="spellEnd"/>
      <w:r w:rsidR="00C41B70">
        <w:rPr>
          <w:shd w:val="clear" w:color="auto" w:fill="FFFFFF"/>
        </w:rPr>
        <w:t xml:space="preserve"> jelsorozatot küld ki és ennek a visszatértét várja. Ha végzett, csak akkor léphet tovább a léptető motor a következő pozícióba, így a rendszerben lesz egy minimális késleltetés. </w:t>
      </w:r>
      <w:r>
        <w:rPr>
          <w:shd w:val="clear" w:color="auto" w:fill="FFFFFF"/>
        </w:rPr>
        <w:t>Leállításkor a motor szintén alappozícióba áll</w:t>
      </w:r>
      <w:r w:rsidR="00C41B70">
        <w:rPr>
          <w:shd w:val="clear" w:color="auto" w:fill="FFFFFF"/>
        </w:rPr>
        <w:t xml:space="preserve"> vissza. </w:t>
      </w:r>
      <w:r>
        <w:rPr>
          <w:shd w:val="clear" w:color="auto" w:fill="FFFFFF"/>
        </w:rPr>
        <w:t>A szenzor csak 4,5m-ig mér és csak a legközelebbi távolságot mutat</w:t>
      </w:r>
      <w:r w:rsidR="00C41B70">
        <w:rPr>
          <w:shd w:val="clear" w:color="auto" w:fill="FFFFFF"/>
        </w:rPr>
        <w:t>ja</w:t>
      </w:r>
      <w:r>
        <w:rPr>
          <w:shd w:val="clear" w:color="auto" w:fill="FFFFFF"/>
        </w:rPr>
        <w:t xml:space="preserve">, tehát hogy </w:t>
      </w:r>
      <w:r w:rsidR="00C41B70">
        <w:rPr>
          <w:shd w:val="clear" w:color="auto" w:fill="FFFFFF"/>
        </w:rPr>
        <w:t>a legelső érzékelt jel mögött</w:t>
      </w:r>
      <w:r>
        <w:rPr>
          <w:shd w:val="clear" w:color="auto" w:fill="FFFFFF"/>
        </w:rPr>
        <w:t xml:space="preserve"> mi</w:t>
      </w:r>
      <w:r w:rsidR="00C41B70">
        <w:rPr>
          <w:shd w:val="clear" w:color="auto" w:fill="FFFFFF"/>
        </w:rPr>
        <w:t>lyen egyéb objektumok</w:t>
      </w:r>
      <w:r>
        <w:rPr>
          <w:shd w:val="clear" w:color="auto" w:fill="FFFFFF"/>
        </w:rPr>
        <w:t xml:space="preserve"> van</w:t>
      </w:r>
      <w:r w:rsidR="00C41B70">
        <w:rPr>
          <w:shd w:val="clear" w:color="auto" w:fill="FFFFFF"/>
        </w:rPr>
        <w:t>nak,</w:t>
      </w:r>
      <w:r>
        <w:rPr>
          <w:shd w:val="clear" w:color="auto" w:fill="FFFFFF"/>
        </w:rPr>
        <w:t xml:space="preserve"> azt nem tudjuk kijelezni</w:t>
      </w:r>
      <w:r w:rsidR="00C41B70">
        <w:rPr>
          <w:shd w:val="clear" w:color="auto" w:fill="FFFFFF"/>
        </w:rPr>
        <w:t xml:space="preserve"> a segítségével</w:t>
      </w:r>
      <w:r>
        <w:rPr>
          <w:shd w:val="clear" w:color="auto" w:fill="FFFFFF"/>
        </w:rPr>
        <w:t>. A radar</w:t>
      </w:r>
      <w:r w:rsidR="00C41B70">
        <w:rPr>
          <w:shd w:val="clear" w:color="auto" w:fill="FFFFFF"/>
        </w:rPr>
        <w:t xml:space="preserve"> képét a könnyebb tájékozódás érdekében</w:t>
      </w:r>
      <w:r>
        <w:rPr>
          <w:shd w:val="clear" w:color="auto" w:fill="FFFFFF"/>
        </w:rPr>
        <w:t xml:space="preserve"> 30°-ént érdemes beosztani körcikkekre</w:t>
      </w:r>
      <w:r w:rsidR="00C41B70">
        <w:rPr>
          <w:shd w:val="clear" w:color="auto" w:fill="FFFFFF"/>
        </w:rPr>
        <w:t>, valamint</w:t>
      </w:r>
      <w:r>
        <w:rPr>
          <w:shd w:val="clear" w:color="auto" w:fill="FFFFFF"/>
        </w:rPr>
        <w:t xml:space="preserve"> 50cm-enként körívekre.</w:t>
      </w:r>
    </w:p>
    <w:p w:rsidR="00634657" w:rsidRDefault="0063465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735EF" w:rsidRDefault="00A735EF" w:rsidP="00A735EF">
      <w:pPr>
        <w:rPr>
          <w:rStyle w:val="apple-converted-space"/>
          <w:rFonts w:ascii="Helvetica" w:hAnsi="Helvetica"/>
          <w:color w:val="333333"/>
          <w:shd w:val="clear" w:color="auto" w:fill="FFFFFF"/>
        </w:rPr>
      </w:pPr>
    </w:p>
    <w:p w:rsidR="00C41B70" w:rsidRDefault="00C41B70" w:rsidP="00C41B70">
      <w:pPr>
        <w:pStyle w:val="Cmsor2"/>
      </w:pPr>
      <w:bookmarkStart w:id="32" w:name="_Toc444547176"/>
      <w:r>
        <w:t>Kamera alrendszer</w:t>
      </w:r>
      <w:bookmarkEnd w:id="32"/>
    </w:p>
    <w:p w:rsidR="00F369D3" w:rsidRDefault="00051BC1" w:rsidP="00F369D3">
      <w:r>
        <w:t>A kamera terve</w:t>
      </w:r>
      <w:r w:rsidR="00F369D3">
        <w:t>zési okokból nem az ultrahangot tartó egységen van rajta, hanem külön mozgatható modulon a fegyver felett, hiszen a manuális célzást segíti és nem az érzékelést. Hogy pontosan tudjuk a fegyverzet szögét állítani, egy léptető motort fogunk alkalmazni, amely lépésenként 5,625°/64-­edet fordul. Mivel 8 állapota van ezért a 180°-on belül 180/(8*5,625/64)=256 lépésközös felosztással tudjuk vezérelni.</w:t>
      </w:r>
    </w:p>
    <w:tbl>
      <w:tblPr>
        <w:tblStyle w:val="Pnzgyitblzat"/>
        <w:tblpPr w:leftFromText="141" w:rightFromText="141" w:vertAnchor="text" w:horzAnchor="margin" w:tblpY="2882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39"/>
        <w:gridCol w:w="4440"/>
      </w:tblGrid>
      <w:tr w:rsidR="00634657" w:rsidTr="00634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9" w:type="dxa"/>
          </w:tcPr>
          <w:p w:rsidR="00634657" w:rsidRDefault="00634657" w:rsidP="00634657">
            <w:pPr>
              <w:keepNext/>
              <w:rPr>
                <w:caps w:val="0"/>
              </w:rPr>
            </w:pPr>
            <w:r>
              <w:rPr>
                <w:noProof/>
              </w:rPr>
              <w:drawing>
                <wp:inline distT="0" distB="0" distL="0" distR="0" wp14:anchorId="30C433D0" wp14:editId="72048FB2">
                  <wp:extent cx="2800350" cy="2100263"/>
                  <wp:effectExtent l="0" t="0" r="0" b="0"/>
                  <wp:docPr id="13" name="Kép 13" descr="https://camo.githubusercontent.com/490de6d6268e1610a003c58d9e4c82b7b78c9115/687474703a2f2f7777772e6577616c6c7061706572732e65752f775f73686f772f6c6561662d6f6e2d7365612d77617465722d3332302d3234302d373231352e6a7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amo.githubusercontent.com/490de6d6268e1610a003c58d9e4c82b7b78c9115/687474703a2f2f7777772e6577616c6c7061706572732e65752f775f73686f772f6c6561662d6f6e2d7365612d77617465722d3332302d3234302d373231352e6a7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438" cy="2102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657" w:rsidRPr="00CF1618" w:rsidRDefault="00634657" w:rsidP="00634657">
            <w:pPr>
              <w:pStyle w:val="Kpalrs"/>
              <w:rPr>
                <w:rFonts w:asciiTheme="minorHAnsi" w:hAnsiTheme="minorHAnsi" w:cstheme="minorHAnsi"/>
                <w:caps w:val="0"/>
              </w:rPr>
            </w:pPr>
            <w:r w:rsidRPr="00CF1618">
              <w:rPr>
                <w:rFonts w:cstheme="minorHAnsi"/>
              </w:rPr>
              <w:fldChar w:fldCharType="begin"/>
            </w:r>
            <w:r w:rsidRPr="00CF1618">
              <w:rPr>
                <w:rFonts w:asciiTheme="minorHAnsi" w:hAnsiTheme="minorHAnsi" w:cstheme="minorHAnsi"/>
                <w:caps w:val="0"/>
              </w:rPr>
              <w:instrText xml:space="preserve"> SEQ ábra \* ARABIC </w:instrText>
            </w:r>
            <w:r w:rsidRPr="00CF1618">
              <w:rPr>
                <w:rFonts w:cstheme="minorHAnsi"/>
              </w:rPr>
              <w:fldChar w:fldCharType="separate"/>
            </w:r>
            <w:r w:rsidRPr="00CF1618">
              <w:rPr>
                <w:rFonts w:asciiTheme="minorHAnsi" w:hAnsiTheme="minorHAnsi" w:cstheme="minorHAnsi"/>
                <w:caps w:val="0"/>
                <w:noProof/>
              </w:rPr>
              <w:t>7</w:t>
            </w:r>
            <w:r w:rsidRPr="00CF1618">
              <w:rPr>
                <w:rFonts w:cstheme="minorHAnsi"/>
              </w:rPr>
              <w:fldChar w:fldCharType="end"/>
            </w:r>
            <w:r w:rsidRPr="00CF1618">
              <w:rPr>
                <w:rFonts w:asciiTheme="minorHAnsi" w:hAnsiTheme="minorHAnsi" w:cstheme="minorHAnsi"/>
                <w:caps w:val="0"/>
              </w:rPr>
              <w:t>. ábra</w:t>
            </w:r>
            <w:r w:rsidRPr="00CF1618">
              <w:rPr>
                <w:rFonts w:asciiTheme="minorHAnsi" w:hAnsiTheme="minorHAnsi" w:cstheme="minorHAnsi"/>
                <w:caps w:val="0"/>
                <w:noProof/>
              </w:rPr>
              <w:t xml:space="preserve"> - 320*240pixel méretű színes kép</w:t>
            </w:r>
            <w:r>
              <w:rPr>
                <w:rStyle w:val="Lbjegyzet-hivatkozs"/>
                <w:rFonts w:asciiTheme="minorHAnsi" w:hAnsiTheme="minorHAnsi" w:cstheme="minorHAnsi"/>
                <w:caps w:val="0"/>
                <w:noProof/>
              </w:rPr>
              <w:footnoteReference w:id="6"/>
            </w:r>
          </w:p>
        </w:tc>
        <w:tc>
          <w:tcPr>
            <w:tcW w:w="4440" w:type="dxa"/>
          </w:tcPr>
          <w:p w:rsidR="00634657" w:rsidRDefault="00634657" w:rsidP="00634657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</w:rPr>
            </w:pPr>
            <w:r>
              <w:rPr>
                <w:noProof/>
              </w:rPr>
              <w:drawing>
                <wp:inline distT="0" distB="0" distL="0" distR="0" wp14:anchorId="34099767" wp14:editId="6F020815">
                  <wp:extent cx="2800350" cy="2100263"/>
                  <wp:effectExtent l="0" t="0" r="0" b="0"/>
                  <wp:docPr id="14" name="Kép 14" descr="https://camo.githubusercontent.com/490de6d6268e1610a003c58d9e4c82b7b78c9115/687474703a2f2f7777772e6577616c6c7061706572732e65752f775f73686f772f6c6561662d6f6e2d7365612d77617465722d3332302d3234302d373231352e6a7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camo.githubusercontent.com/490de6d6268e1610a003c58d9e4c82b7b78c9115/687474703a2f2f7777772e6577616c6c7061706572732e65752f775f73686f772f6c6561662d6f6e2d7365612d77617465722d3332302d3234302d373231352e6a7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86" cy="210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657" w:rsidRPr="00CF1618" w:rsidRDefault="00634657" w:rsidP="00634657">
            <w:pPr>
              <w:pStyle w:val="Kpalr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 w:val="0"/>
              </w:rPr>
            </w:pPr>
            <w:r w:rsidRPr="00CF1618">
              <w:rPr>
                <w:rFonts w:cstheme="minorHAnsi"/>
              </w:rPr>
              <w:fldChar w:fldCharType="begin"/>
            </w:r>
            <w:r w:rsidRPr="00CF1618">
              <w:rPr>
                <w:rFonts w:asciiTheme="minorHAnsi" w:hAnsiTheme="minorHAnsi" w:cstheme="minorHAnsi"/>
                <w:caps w:val="0"/>
              </w:rPr>
              <w:instrText xml:space="preserve"> SEQ ábra \* ARABIC </w:instrText>
            </w:r>
            <w:r w:rsidRPr="00CF1618">
              <w:rPr>
                <w:rFonts w:cstheme="minorHAnsi"/>
              </w:rPr>
              <w:fldChar w:fldCharType="separate"/>
            </w:r>
            <w:r w:rsidRPr="00CF1618">
              <w:rPr>
                <w:rFonts w:asciiTheme="minorHAnsi" w:hAnsiTheme="minorHAnsi" w:cstheme="minorHAnsi"/>
                <w:caps w:val="0"/>
                <w:noProof/>
              </w:rPr>
              <w:t>8</w:t>
            </w:r>
            <w:r w:rsidRPr="00CF1618">
              <w:rPr>
                <w:rFonts w:cstheme="minorHAnsi"/>
              </w:rPr>
              <w:fldChar w:fldCharType="end"/>
            </w:r>
            <w:r w:rsidRPr="00CF1618">
              <w:rPr>
                <w:rFonts w:asciiTheme="minorHAnsi" w:hAnsiTheme="minorHAnsi" w:cstheme="minorHAnsi"/>
                <w:caps w:val="0"/>
              </w:rPr>
              <w:t>. ábra - 320*240pixel méretű szürkeárnyalatos kép</w:t>
            </w:r>
          </w:p>
        </w:tc>
      </w:tr>
    </w:tbl>
    <w:p w:rsidR="00C41B70" w:rsidRDefault="00F369D3" w:rsidP="00F369D3">
      <w:r>
        <w:t xml:space="preserve">Az </w:t>
      </w:r>
      <w:proofErr w:type="spellStart"/>
      <w:r>
        <w:t>Arduino</w:t>
      </w:r>
      <w:proofErr w:type="spellEnd"/>
      <w:r>
        <w:t xml:space="preserve"> maximális 115200Bps-es </w:t>
      </w:r>
      <w:proofErr w:type="spellStart"/>
      <w:r>
        <w:t>baud</w:t>
      </w:r>
      <w:proofErr w:type="spellEnd"/>
      <w:r>
        <w:t xml:space="preserve"> rátája mellet egy 320x240 pixel méretű 5-6kb-os </w:t>
      </w:r>
      <w:proofErr w:type="spellStart"/>
      <w:r>
        <w:t>jpg</w:t>
      </w:r>
      <w:proofErr w:type="spellEnd"/>
      <w:r>
        <w:t xml:space="preserve"> képet 0,3-0,5s alatt tudunk feldolgozni a kameráról. Így másodpercenként 2-3 képet tudunk megjeleníteni, ami 2-3fps. Ez nagyon darabos mozgást </w:t>
      </w:r>
      <w:proofErr w:type="gramStart"/>
      <w:r>
        <w:t>eredményezne</w:t>
      </w:r>
      <w:proofErr w:type="gramEnd"/>
      <w:r>
        <w:t xml:space="preserve"> és igen csak elmarad a filmeknél használt 22</w:t>
      </w:r>
      <w:r>
        <w:noBreakHyphen/>
        <w:t>26fps</w:t>
      </w:r>
      <w:r>
        <w:noBreakHyphen/>
        <w:t xml:space="preserve">hez képest. Ugyanilyen felbontású tömörítetlen </w:t>
      </w:r>
      <w:proofErr w:type="spellStart"/>
      <w:r>
        <w:t>bmp</w:t>
      </w:r>
      <w:proofErr w:type="spellEnd"/>
      <w:r>
        <w:t xml:space="preserve"> képnél ez 150kb és 13s is lehet, ami eléggé ellehetetlenítené a manuális vezérlést. A 640x480-as 20-30kb-os képeknél 1,7-2,6 másodperc, 1600x1200-as képeknél pedig 130kb 11 másodperc. A sebes</w:t>
      </w:r>
      <w:r w:rsidR="006D0B91">
        <w:t xml:space="preserve">séget természetesen javíthatjuk, </w:t>
      </w:r>
      <w:r>
        <w:t>ha 8bites szürkeárnyalatos képet küldünk a 24bites színes kép helyett. Ekkor 1 pixel nem (255,</w:t>
      </w:r>
      <w:proofErr w:type="spellStart"/>
      <w:r>
        <w:t>255</w:t>
      </w:r>
      <w:proofErr w:type="spellEnd"/>
      <w:r>
        <w:t xml:space="preserve">,255) értéket tárol, tehát 3 </w:t>
      </w:r>
      <w:proofErr w:type="spellStart"/>
      <w:r>
        <w:t>byte-ot</w:t>
      </w:r>
      <w:proofErr w:type="spellEnd"/>
      <w:r>
        <w:t>, hanem csak (255)</w:t>
      </w:r>
      <w:proofErr w:type="spellStart"/>
      <w:r>
        <w:t>-öt</w:t>
      </w:r>
      <w:proofErr w:type="spellEnd"/>
      <w:r>
        <w:t>, azaz 1byte-ot, ami 3-adára csökkenti a képméretet, azaz 3</w:t>
      </w:r>
      <w:r>
        <w:noBreakHyphen/>
        <w:t xml:space="preserve">szorozza a sebességet. De 320x240-es szürke </w:t>
      </w:r>
      <w:proofErr w:type="spellStart"/>
      <w:r>
        <w:t>jpg-ből</w:t>
      </w:r>
      <w:proofErr w:type="spellEnd"/>
      <w:r>
        <w:t xml:space="preserve"> még így is csak 6-9-et tudnánk küldeni másodpercenként, ami nem elég a célzáshoz.</w:t>
      </w:r>
    </w:p>
    <w:p w:rsidR="00634657" w:rsidRDefault="00F369D3" w:rsidP="00F300C5">
      <w:pPr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Raspberry</w:t>
      </w:r>
      <w:proofErr w:type="spellEnd"/>
      <w:r>
        <w:rPr>
          <w:shd w:val="clear" w:color="auto" w:fill="FFFFFF"/>
        </w:rPr>
        <w:t xml:space="preserve"> is tudja az UART csatlakozóján ezt a 115200-os </w:t>
      </w:r>
      <w:proofErr w:type="spellStart"/>
      <w:r>
        <w:rPr>
          <w:shd w:val="clear" w:color="auto" w:fill="FFFFFF"/>
        </w:rPr>
        <w:t>baud</w:t>
      </w:r>
      <w:proofErr w:type="spellEnd"/>
      <w:r>
        <w:rPr>
          <w:shd w:val="clear" w:color="auto" w:fill="FFFFFF"/>
        </w:rPr>
        <w:t xml:space="preserve"> rátát, ami körülbelül 14.4 kB/s, de itt van lehetőség egy kis </w:t>
      </w:r>
      <w:proofErr w:type="spellStart"/>
      <w:r>
        <w:rPr>
          <w:shd w:val="clear" w:color="auto" w:fill="FFFFFF"/>
        </w:rPr>
        <w:t>tuningolásra</w:t>
      </w:r>
      <w:proofErr w:type="spellEnd"/>
      <w:r>
        <w:rPr>
          <w:shd w:val="clear" w:color="auto" w:fill="FFFFFF"/>
        </w:rPr>
        <w:t xml:space="preserve">. 1milliós </w:t>
      </w:r>
      <w:proofErr w:type="spellStart"/>
      <w:r>
        <w:rPr>
          <w:shd w:val="clear" w:color="auto" w:fill="FFFFFF"/>
        </w:rPr>
        <w:t>baud</w:t>
      </w:r>
      <w:proofErr w:type="spellEnd"/>
      <w:r>
        <w:rPr>
          <w:shd w:val="clear" w:color="auto" w:fill="FFFFFF"/>
        </w:rPr>
        <w:t xml:space="preserve"> rátánál még tökéletesen működik, ami körülbelül 125kb/s sebességet jelent.1,5milliónál már vannak benne kisebb szünetek, így már nem túl jó minőség</w:t>
      </w:r>
      <w:r w:rsidR="00F300C5">
        <w:rPr>
          <w:shd w:val="clear" w:color="auto" w:fill="FFFFFF"/>
        </w:rPr>
        <w:t xml:space="preserve">ű. </w:t>
      </w:r>
      <w:r>
        <w:rPr>
          <w:shd w:val="clear" w:color="auto" w:fill="FFFFFF"/>
        </w:rPr>
        <w:t>125kb/s már arra elég</w:t>
      </w:r>
      <w:r w:rsidR="006D0B91">
        <w:rPr>
          <w:shd w:val="clear" w:color="auto" w:fill="FFFFFF"/>
        </w:rPr>
        <w:t>,</w:t>
      </w:r>
      <w:r>
        <w:rPr>
          <w:shd w:val="clear" w:color="auto" w:fill="FFFFFF"/>
        </w:rPr>
        <w:t xml:space="preserve"> hogy körülbelül 20 képkockát jelenítsünk meg másodpercenként.</w:t>
      </w:r>
      <w:r w:rsidR="00F300C5">
        <w:rPr>
          <w:shd w:val="clear" w:color="auto" w:fill="FFFFFF"/>
        </w:rPr>
        <w:t xml:space="preserve"> </w:t>
      </w:r>
      <w:r>
        <w:rPr>
          <w:shd w:val="clear" w:color="auto" w:fill="FFFFFF"/>
        </w:rPr>
        <w:t>Ez t</w:t>
      </w:r>
      <w:r w:rsidR="00F300C5">
        <w:rPr>
          <w:shd w:val="clear" w:color="auto" w:fill="FFFFFF"/>
        </w:rPr>
        <w:t>eljesen</w:t>
      </w:r>
      <w:r>
        <w:rPr>
          <w:shd w:val="clear" w:color="auto" w:fill="FFFFFF"/>
        </w:rPr>
        <w:t xml:space="preserve"> megfe</w:t>
      </w:r>
      <w:r w:rsidR="00F300C5">
        <w:rPr>
          <w:shd w:val="clear" w:color="auto" w:fill="FFFFFF"/>
        </w:rPr>
        <w:t>lelne a célnak, mégsem ezt választjuk, hiszen a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Raspberry-nek</w:t>
      </w:r>
      <w:proofErr w:type="spellEnd"/>
      <w:r>
        <w:rPr>
          <w:shd w:val="clear" w:color="auto" w:fill="FFFFFF"/>
        </w:rPr>
        <w:t xml:space="preserve"> </w:t>
      </w:r>
      <w:r w:rsidR="00F300C5">
        <w:rPr>
          <w:shd w:val="clear" w:color="auto" w:fill="FFFFFF"/>
        </w:rPr>
        <w:t>van 2</w:t>
      </w:r>
      <w:r>
        <w:rPr>
          <w:shd w:val="clear" w:color="auto" w:fill="FFFFFF"/>
        </w:rPr>
        <w:t xml:space="preserve"> magos Video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IV multimédia </w:t>
      </w:r>
      <w:proofErr w:type="spellStart"/>
      <w:r>
        <w:rPr>
          <w:shd w:val="clear" w:color="auto" w:fill="FFFFFF"/>
        </w:rPr>
        <w:t>co-processora</w:t>
      </w:r>
      <w:proofErr w:type="spellEnd"/>
      <w:r w:rsidR="00F300C5">
        <w:rPr>
          <w:shd w:val="clear" w:color="auto" w:fill="FFFFFF"/>
        </w:rPr>
        <w:t xml:space="preserve"> és CSI kamera csatlakozóján, s</w:t>
      </w:r>
      <w:r>
        <w:rPr>
          <w:shd w:val="clear" w:color="auto" w:fill="FFFFFF"/>
        </w:rPr>
        <w:t>okkal jobb minőséget nyújt, mint az UART. Így akár 5Gbit/sec sebesség</w:t>
      </w:r>
      <w:r w:rsidR="00F300C5">
        <w:rPr>
          <w:shd w:val="clear" w:color="auto" w:fill="FFFFFF"/>
        </w:rPr>
        <w:t>g</w:t>
      </w:r>
      <w:r>
        <w:rPr>
          <w:shd w:val="clear" w:color="auto" w:fill="FFFFFF"/>
        </w:rPr>
        <w:t xml:space="preserve">el dolgozhatunk </w:t>
      </w:r>
      <w:r w:rsidR="00F300C5">
        <w:rPr>
          <w:shd w:val="clear" w:color="auto" w:fill="FFFFFF"/>
        </w:rPr>
        <w:t>f</w:t>
      </w:r>
      <w:r>
        <w:rPr>
          <w:shd w:val="clear" w:color="auto" w:fill="FFFFFF"/>
        </w:rPr>
        <w:t>el képeket</w:t>
      </w:r>
      <w:r w:rsidR="00F300C5">
        <w:rPr>
          <w:shd w:val="clear" w:color="auto" w:fill="FFFFFF"/>
        </w:rPr>
        <w:t>, valamint</w:t>
      </w:r>
      <w:r>
        <w:br/>
      </w:r>
      <w:r w:rsidR="00F300C5">
        <w:rPr>
          <w:shd w:val="clear" w:color="auto" w:fill="FFFFFF"/>
        </w:rPr>
        <w:t>hangokat</w:t>
      </w:r>
      <w:r>
        <w:rPr>
          <w:shd w:val="clear" w:color="auto" w:fill="FFFFFF"/>
        </w:rPr>
        <w:t xml:space="preserve"> 8 különböző csatornán. </w:t>
      </w:r>
      <w:r w:rsidR="00F300C5">
        <w:rPr>
          <w:shd w:val="clear" w:color="auto" w:fill="FFFFFF"/>
        </w:rPr>
        <w:t xml:space="preserve">A </w:t>
      </w:r>
      <w:proofErr w:type="spellStart"/>
      <w:r w:rsidR="00F300C5">
        <w:rPr>
          <w:shd w:val="clear" w:color="auto" w:fill="FFFFFF"/>
        </w:rPr>
        <w:t>Raspberry</w:t>
      </w:r>
      <w:proofErr w:type="spellEnd"/>
      <w:r w:rsidR="00F300C5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FullHD-ra</w:t>
      </w:r>
      <w:proofErr w:type="spellEnd"/>
      <w:r>
        <w:rPr>
          <w:shd w:val="clear" w:color="auto" w:fill="FFFFFF"/>
        </w:rPr>
        <w:t xml:space="preserve"> is képes, tehát 1080p-s videók szállítására</w:t>
      </w:r>
      <w:r w:rsidR="00F300C5">
        <w:rPr>
          <w:shd w:val="clear" w:color="auto" w:fill="FFFFFF"/>
        </w:rPr>
        <w:t xml:space="preserve"> is alkalmazhatjuk.</w:t>
      </w:r>
    </w:p>
    <w:p w:rsidR="00634657" w:rsidRDefault="0063465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300C5" w:rsidRDefault="00F300C5" w:rsidP="00F300C5">
      <w:pPr>
        <w:pStyle w:val="Cmsor2"/>
      </w:pPr>
      <w:bookmarkStart w:id="33" w:name="_Toc444547177"/>
      <w:r>
        <w:lastRenderedPageBreak/>
        <w:t>Kommunikációs alrendszerek</w:t>
      </w:r>
      <w:bookmarkEnd w:id="33"/>
    </w:p>
    <w:p w:rsidR="00F300C5" w:rsidRDefault="00F300C5" w:rsidP="00F300C5">
      <w:pPr>
        <w:pStyle w:val="Cmsor3"/>
      </w:pPr>
      <w:bookmarkStart w:id="34" w:name="_Toc444547178"/>
      <w:r>
        <w:t>Arduino és Android</w:t>
      </w:r>
      <w:bookmarkEnd w:id="34"/>
    </w:p>
    <w:p w:rsidR="00F300C5" w:rsidRDefault="00F300C5" w:rsidP="0070356E">
      <w:r>
        <w:rPr>
          <w:shd w:val="clear" w:color="auto" w:fill="FFFFFF"/>
        </w:rPr>
        <w:t xml:space="preserve">Az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 a mobil telefonnal egy alacsony fogyasztású </w:t>
      </w:r>
      <w:proofErr w:type="spellStart"/>
      <w:r>
        <w:rPr>
          <w:shd w:val="clear" w:color="auto" w:fill="FFFFFF"/>
        </w:rPr>
        <w:t>bluetooth</w:t>
      </w:r>
      <w:proofErr w:type="spellEnd"/>
      <w:r>
        <w:rPr>
          <w:shd w:val="clear" w:color="auto" w:fill="FFFFFF"/>
        </w:rPr>
        <w:t xml:space="preserve"> modulon keresztül</w:t>
      </w:r>
      <w:r>
        <w:br/>
      </w:r>
      <w:r>
        <w:rPr>
          <w:shd w:val="clear" w:color="auto" w:fill="FFFFFF"/>
        </w:rPr>
        <w:t>kommunikál, melynek az elméleti adatátviteli sebessége 25Mbit/sec, és nyílt területen</w:t>
      </w:r>
      <w:r>
        <w:br/>
      </w:r>
      <w:r>
        <w:rPr>
          <w:shd w:val="clear" w:color="auto" w:fill="FFFFFF"/>
        </w:rPr>
        <w:t>60m a hatótávolsága. Egy csomagon belül 20byte adatot lehet vele küldeni.</w:t>
      </w:r>
      <w:r w:rsidR="0070356E">
        <w:rPr>
          <w:shd w:val="clear" w:color="auto" w:fill="FFFFFF"/>
        </w:rPr>
        <w:t xml:space="preserve"> A kamera kivételével ebbe a szűk keresztmetszetbe </w:t>
      </w:r>
      <w:proofErr w:type="gramStart"/>
      <w:r w:rsidR="0070356E">
        <w:rPr>
          <w:shd w:val="clear" w:color="auto" w:fill="FFFFFF"/>
        </w:rPr>
        <w:t>kell</w:t>
      </w:r>
      <w:proofErr w:type="gramEnd"/>
      <w:r w:rsidR="0070356E">
        <w:rPr>
          <w:shd w:val="clear" w:color="auto" w:fill="FFFFFF"/>
        </w:rPr>
        <w:t xml:space="preserve"> beleférjünk.</w:t>
      </w:r>
    </w:p>
    <w:p w:rsidR="00F300C5" w:rsidRDefault="00F300C5" w:rsidP="00F300C5">
      <w:pPr>
        <w:pStyle w:val="Cmsor3"/>
      </w:pPr>
      <w:bookmarkStart w:id="35" w:name="_Toc444547179"/>
      <w:r>
        <w:t>Raspberry és Android</w:t>
      </w:r>
      <w:bookmarkEnd w:id="35"/>
    </w:p>
    <w:p w:rsidR="00F300C5" w:rsidRDefault="0070356E" w:rsidP="0070356E">
      <w:pPr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Raspberry</w:t>
      </w:r>
      <w:proofErr w:type="spellEnd"/>
      <w:r>
        <w:rPr>
          <w:shd w:val="clear" w:color="auto" w:fill="FFFFFF"/>
        </w:rPr>
        <w:t xml:space="preserve"> egy </w:t>
      </w:r>
      <w:proofErr w:type="spellStart"/>
      <w:r>
        <w:rPr>
          <w:shd w:val="clear" w:color="auto" w:fill="FFFFFF"/>
        </w:rPr>
        <w:t>wifi</w:t>
      </w:r>
      <w:proofErr w:type="spellEnd"/>
      <w:r>
        <w:rPr>
          <w:shd w:val="clear" w:color="auto" w:fill="FFFFFF"/>
        </w:rPr>
        <w:t xml:space="preserve"> modulon keresztül fog kommunikálni, melynek elméleti sebessége 150Mbps.</w:t>
      </w:r>
      <w:r>
        <w:br/>
      </w:r>
      <w:r>
        <w:rPr>
          <w:shd w:val="clear" w:color="auto" w:fill="FFFFFF"/>
        </w:rPr>
        <w:t xml:space="preserve">és USB 2.0-án csatlakoztatható a </w:t>
      </w:r>
      <w:proofErr w:type="spellStart"/>
      <w:r>
        <w:rPr>
          <w:shd w:val="clear" w:color="auto" w:fill="FFFFFF"/>
        </w:rPr>
        <w:t>Raspberry-re</w:t>
      </w:r>
      <w:proofErr w:type="spellEnd"/>
      <w:r>
        <w:rPr>
          <w:shd w:val="clear" w:color="auto" w:fill="FFFFFF"/>
        </w:rPr>
        <w:t>. Ezen a kommunikációs csatornán csak a kamera képét fogjuk továbbítani.</w:t>
      </w:r>
    </w:p>
    <w:p w:rsidR="0070356E" w:rsidRDefault="0070356E" w:rsidP="0070356E">
      <w:r>
        <w:t xml:space="preserve">Mindkét modul képes elfogadható biztonságú </w:t>
      </w:r>
      <w:proofErr w:type="spellStart"/>
      <w:r>
        <w:t>authentikációra</w:t>
      </w:r>
      <w:proofErr w:type="spellEnd"/>
      <w:r>
        <w:t xml:space="preserve"> és titkosításra. A </w:t>
      </w:r>
      <w:proofErr w:type="spellStart"/>
      <w:r>
        <w:t>bluetooth</w:t>
      </w:r>
      <w:proofErr w:type="spellEnd"/>
      <w:r>
        <w:t xml:space="preserve"> AES 128-at, a </w:t>
      </w:r>
      <w:proofErr w:type="spellStart"/>
      <w:r>
        <w:t>wifi</w:t>
      </w:r>
      <w:proofErr w:type="spellEnd"/>
      <w:r>
        <w:t xml:space="preserve"> modul pedig wpa2-psk AES 256-ot használ.</w:t>
      </w:r>
    </w:p>
    <w:p w:rsidR="00A735EF" w:rsidRDefault="00C867AE" w:rsidP="0070356E">
      <w:pPr>
        <w:pStyle w:val="Cmsor2"/>
      </w:pPr>
      <w:bookmarkStart w:id="36" w:name="_Toc444547180"/>
      <w:r>
        <w:t>Sérülés</w:t>
      </w:r>
      <w:r w:rsidR="0070356E">
        <w:t xml:space="preserve"> detektáló alrendszer</w:t>
      </w:r>
      <w:bookmarkEnd w:id="36"/>
    </w:p>
    <w:p w:rsidR="006D0B91" w:rsidRDefault="00E148CB" w:rsidP="00E148CB">
      <w:pPr>
        <w:rPr>
          <w:shd w:val="clear" w:color="auto" w:fill="FFFFFF"/>
        </w:rPr>
      </w:pPr>
      <w:r>
        <w:rPr>
          <w:shd w:val="clear" w:color="auto" w:fill="FFFFFF"/>
        </w:rPr>
        <w:t>A rendszer sérülését, a feldőlésével vagy elmozdulásával fogjuk vizsgálni. Ehhez egy</w:t>
      </w:r>
      <w:r>
        <w:t xml:space="preserve"> </w:t>
      </w:r>
      <w:r>
        <w:rPr>
          <w:shd w:val="clear" w:color="auto" w:fill="FFFFFF"/>
        </w:rPr>
        <w:t xml:space="preserve">3 tengelyes </w:t>
      </w:r>
      <w:proofErr w:type="spellStart"/>
      <w:r>
        <w:rPr>
          <w:shd w:val="clear" w:color="auto" w:fill="FFFFFF"/>
        </w:rPr>
        <w:t>gyroscope-ot</w:t>
      </w:r>
      <w:proofErr w:type="spellEnd"/>
      <w:r>
        <w:rPr>
          <w:shd w:val="clear" w:color="auto" w:fill="FFFFFF"/>
        </w:rPr>
        <w:t xml:space="preserve"> (és gyorsulásmérőt) fogunk felhasználni, amellyel szabványos I2C-n keresztül kommunikálhatunk és kimenetéről egy 16bites adatcsomagot olvashatunk le. A szenzor érzékenységének felosztása állítható, így egyszerűen az igényeinkre szabhatjuk.</w:t>
      </w:r>
      <w:r>
        <w:br/>
      </w:r>
      <w:proofErr w:type="spellStart"/>
      <w:r>
        <w:rPr>
          <w:shd w:val="clear" w:color="auto" w:fill="FFFFFF"/>
        </w:rPr>
        <w:t>Gyroscope</w:t>
      </w:r>
      <w:proofErr w:type="spellEnd"/>
      <w:r>
        <w:rPr>
          <w:shd w:val="clear" w:color="auto" w:fill="FFFFFF"/>
        </w:rPr>
        <w:t>: 250/500/1000/2000 °/sec.</w:t>
      </w:r>
      <w:r>
        <w:br/>
      </w:r>
      <w:r>
        <w:rPr>
          <w:shd w:val="clear" w:color="auto" w:fill="FFFFFF"/>
        </w:rPr>
        <w:t>Gyorsulásmérő: 2/4/8/16g.</w:t>
      </w:r>
    </w:p>
    <w:p w:rsidR="006D0B91" w:rsidRDefault="006D0B91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148CB" w:rsidRDefault="00E148CB" w:rsidP="00E148CB">
      <w:pPr>
        <w:pStyle w:val="Cmsor1"/>
      </w:pPr>
      <w:bookmarkStart w:id="37" w:name="_Toc444547181"/>
      <w:r>
        <w:lastRenderedPageBreak/>
        <w:t>Hardver specifikáció</w:t>
      </w:r>
      <w:bookmarkEnd w:id="37"/>
    </w:p>
    <w:p w:rsidR="00E148CB" w:rsidRDefault="00E148CB" w:rsidP="00E148CB">
      <w:pPr>
        <w:pStyle w:val="Cmsor2"/>
      </w:pPr>
      <w:bookmarkStart w:id="38" w:name="_Toc444547182"/>
      <w:proofErr w:type="spellStart"/>
      <w:r>
        <w:t>Arduino</w:t>
      </w:r>
      <w:proofErr w:type="spellEnd"/>
      <w:r>
        <w:t xml:space="preserve"> Mega</w:t>
      </w:r>
      <w:bookmarkEnd w:id="38"/>
    </w:p>
    <w:p w:rsidR="00E148CB" w:rsidRDefault="00E148CB" w:rsidP="00E148CB">
      <w:r>
        <w:t xml:space="preserve">Az érzékelők és a fegyverzet vezérlésére egy </w:t>
      </w:r>
      <w:proofErr w:type="spellStart"/>
      <w:r>
        <w:t>Arduino</w:t>
      </w:r>
      <w:proofErr w:type="spellEnd"/>
      <w:r>
        <w:t xml:space="preserve"> Megát választottunk. Azért erre a panelre esett a választásunk, mert teljesítményben lefedi az igényeinket. Mivel itt viszonylag sok érzékelőről van szó és minden érzékelőnek egyedi port szükséglete van, így a választásnál az egyik fontos tényező a portok száma volt.</w:t>
      </w:r>
      <w:r w:rsidR="00CA4708">
        <w:t xml:space="preserve"> A Mega 54db digitális I/O </w:t>
      </w:r>
      <w:proofErr w:type="spellStart"/>
      <w:r w:rsidR="00CA4708">
        <w:t>porttal</w:t>
      </w:r>
      <w:proofErr w:type="spellEnd"/>
      <w:r w:rsidR="00CA4708">
        <w:t xml:space="preserve"> rendelkezik, melyből 15db PWM képes port, továbbá megtalálható még rajta 16db analóg bemenet is. A második fontos szempont, hogy beleférjünk a program memóriába, hiszen a komplex működés miatt a lefordított kódunk viszonylag igen nagyra is nyúlhat. A Mega 256kb </w:t>
      </w:r>
      <w:proofErr w:type="spellStart"/>
      <w:r w:rsidR="00CA4708">
        <w:t>flash</w:t>
      </w:r>
      <w:proofErr w:type="spellEnd"/>
      <w:r w:rsidR="00CA4708">
        <w:t xml:space="preserve"> memóriával rendelkezik, melyből már 8kb-ot elfoglal a </w:t>
      </w:r>
      <w:proofErr w:type="spellStart"/>
      <w:r w:rsidR="00CA4708">
        <w:t>bootloader</w:t>
      </w:r>
      <w:proofErr w:type="spellEnd"/>
      <w:r w:rsidR="00CA4708">
        <w:t xml:space="preserve">, így ezzel a területtel gazdálkodhatunk. A Mega további előnyökkel is rendelkezik, ezekből ugyan nem mindegyikre van szükségünk, de a projekt esetleges bővítése során még jól jöhetnek. A Mega </w:t>
      </w:r>
      <w:proofErr w:type="spellStart"/>
      <w:r w:rsidR="00CA4708">
        <w:t>ATmega</w:t>
      </w:r>
      <w:proofErr w:type="spellEnd"/>
      <w:r w:rsidR="00CA4708">
        <w:t xml:space="preserve"> 2560-as 8bites, 16MHz-es AVR mikroprocesszorral van ellátva. Az </w:t>
      </w:r>
      <w:proofErr w:type="spellStart"/>
      <w:r w:rsidR="00CA4708">
        <w:t>UNO-hoz</w:t>
      </w:r>
      <w:proofErr w:type="spellEnd"/>
      <w:r w:rsidR="00CA4708">
        <w:t xml:space="preserve"> hasonlóan 5V-on működik, amire az </w:t>
      </w:r>
      <w:proofErr w:type="spellStart"/>
      <w:r w:rsidR="00CA4708">
        <w:t>Arduino-khoz</w:t>
      </w:r>
      <w:proofErr w:type="spellEnd"/>
      <w:r w:rsidR="00CA4708">
        <w:t xml:space="preserve"> készített modulok nagy része fel van készítve. Külső </w:t>
      </w:r>
      <w:proofErr w:type="spellStart"/>
      <w:r w:rsidR="00CA4708">
        <w:t>jack</w:t>
      </w:r>
      <w:proofErr w:type="spellEnd"/>
      <w:r w:rsidR="00CA4708">
        <w:t xml:space="preserve"> csatlakozós tápról is üzemeltethető az USB port mellett, ami nagyban megkönnyíti a hordozhatóságot. A külső táp ajánlott feszültsége 7-12V között van, de minimum 6V, maximum </w:t>
      </w:r>
      <w:proofErr w:type="gramStart"/>
      <w:r w:rsidR="00CA4708">
        <w:t>20V</w:t>
      </w:r>
      <w:proofErr w:type="gramEnd"/>
      <w:r w:rsidR="00CA4708">
        <w:t xml:space="preserve"> amit tápként rákapcsolhatunk</w:t>
      </w:r>
      <w:r w:rsidR="007E656D">
        <w:t xml:space="preserve">. I/O </w:t>
      </w:r>
      <w:proofErr w:type="spellStart"/>
      <w:r w:rsidR="007E656D">
        <w:t>portjainak</w:t>
      </w:r>
      <w:proofErr w:type="spellEnd"/>
      <w:r w:rsidR="007E656D">
        <w:t xml:space="preserve"> árama 20mA, a 3,3V-os lábán pedig 30mA áram folyik. Az </w:t>
      </w:r>
      <w:proofErr w:type="spellStart"/>
      <w:r w:rsidR="007E656D">
        <w:t>UNO</w:t>
      </w:r>
      <w:r w:rsidR="007E656D">
        <w:noBreakHyphen/>
        <w:t>ban</w:t>
      </w:r>
      <w:proofErr w:type="spellEnd"/>
      <w:r w:rsidR="007E656D">
        <w:t xml:space="preserve"> csak 1db UART lehetőség van, ezzel szemben a Mega egy jobb választás a maga 4db </w:t>
      </w:r>
      <w:proofErr w:type="spellStart"/>
      <w:r w:rsidR="007E656D">
        <w:t>UART</w:t>
      </w:r>
      <w:r w:rsidR="007E656D">
        <w:noBreakHyphen/>
        <w:t>jával</w:t>
      </w:r>
      <w:proofErr w:type="spellEnd"/>
      <w:r w:rsidR="007E656D">
        <w:t xml:space="preserve">. Az alappanelt USB-n keresztül programozhatjuk. Egyéb kommunikációs lehetőségei közül még kiemelném az ICSP, SPI, és az I2C-t. Szintén nagy előnye az </w:t>
      </w:r>
      <w:proofErr w:type="spellStart"/>
      <w:r w:rsidR="007E656D">
        <w:t>UNO-hoz</w:t>
      </w:r>
      <w:proofErr w:type="spellEnd"/>
      <w:r w:rsidR="007E656D">
        <w:t xml:space="preserve"> képest, hogy 82kb statikus memóriával és 14kb </w:t>
      </w:r>
      <w:proofErr w:type="spellStart"/>
      <w:r w:rsidR="007E656D">
        <w:t>eeprom-al</w:t>
      </w:r>
      <w:proofErr w:type="spellEnd"/>
      <w:r w:rsidR="007E656D">
        <w:t xml:space="preserve"> rendelkezik.</w:t>
      </w:r>
    </w:p>
    <w:p w:rsidR="007E656D" w:rsidRDefault="007E656D" w:rsidP="007E656D">
      <w:pPr>
        <w:pStyle w:val="Cmsor2"/>
      </w:pPr>
      <w:bookmarkStart w:id="39" w:name="_Toc444547183"/>
      <w:proofErr w:type="spellStart"/>
      <w:r>
        <w:t>Raspberry</w:t>
      </w:r>
      <w:proofErr w:type="spellEnd"/>
      <w:r>
        <w:t xml:space="preserve"> PI 2</w:t>
      </w:r>
      <w:bookmarkEnd w:id="39"/>
    </w:p>
    <w:p w:rsidR="007E656D" w:rsidRDefault="007E656D" w:rsidP="007E656D">
      <w:r>
        <w:t xml:space="preserve">A kamerakép lekezeléséhez egy komolyabb eszközre van szükségünk és a PI 2 több szempontból is jó megoldást jelent. Viszonylag gyors 900MHz-es 4 magos </w:t>
      </w:r>
      <w:proofErr w:type="spellStart"/>
      <w:r>
        <w:t>Boardcom</w:t>
      </w:r>
      <w:proofErr w:type="spellEnd"/>
      <w:r>
        <w:t xml:space="preserve"> BCM2836 Cortex-A7-es processzora van és 1Gb 450MHz-es statikus </w:t>
      </w:r>
      <w:proofErr w:type="spellStart"/>
      <w:r>
        <w:t>RAM-al</w:t>
      </w:r>
      <w:proofErr w:type="spellEnd"/>
      <w:r>
        <w:t xml:space="preserve"> rendelkezik, ami bőven meghaladja a kamerakép </w:t>
      </w:r>
      <w:proofErr w:type="spellStart"/>
      <w:r>
        <w:t>stream</w:t>
      </w:r>
      <w:r>
        <w:noBreakHyphen/>
        <w:t>eléséhez</w:t>
      </w:r>
      <w:proofErr w:type="spellEnd"/>
      <w:r>
        <w:t xml:space="preserve"> szükséges teljesítményt. Emellett egy beépített 2 magos Video </w:t>
      </w:r>
      <w:proofErr w:type="spellStart"/>
      <w:r>
        <w:t>Core</w:t>
      </w:r>
      <w:proofErr w:type="spellEnd"/>
      <w:r>
        <w:t xml:space="preserve"> IV </w:t>
      </w:r>
      <w:proofErr w:type="spellStart"/>
      <w:r>
        <w:t>multimedia</w:t>
      </w:r>
      <w:proofErr w:type="spellEnd"/>
      <w:r>
        <w:t xml:space="preserve"> </w:t>
      </w:r>
      <w:proofErr w:type="spellStart"/>
      <w:r>
        <w:t>co-processzorral</w:t>
      </w:r>
      <w:proofErr w:type="spellEnd"/>
      <w:r w:rsidR="00E86CB9">
        <w:t xml:space="preserve"> rendelkezik, több csatornás HD </w:t>
      </w:r>
      <w:proofErr w:type="spellStart"/>
      <w:r w:rsidR="00E86CB9">
        <w:t>audio-t</w:t>
      </w:r>
      <w:proofErr w:type="spellEnd"/>
      <w:r w:rsidR="00E86CB9">
        <w:t xml:space="preserve"> kezel a HDMI felett és </w:t>
      </w:r>
      <w:proofErr w:type="spellStart"/>
      <w:r w:rsidR="00E86CB9">
        <w:t>stereo</w:t>
      </w:r>
      <w:proofErr w:type="spellEnd"/>
      <w:r w:rsidR="00E86CB9">
        <w:t xml:space="preserve"> </w:t>
      </w:r>
      <w:proofErr w:type="spellStart"/>
      <w:r w:rsidR="00E86CB9">
        <w:t>audiót</w:t>
      </w:r>
      <w:proofErr w:type="spellEnd"/>
      <w:r w:rsidR="00E86CB9">
        <w:t xml:space="preserve"> is a 3,5mm-es </w:t>
      </w:r>
      <w:proofErr w:type="spellStart"/>
      <w:r w:rsidR="00E86CB9">
        <w:t>jack-en</w:t>
      </w:r>
      <w:proofErr w:type="spellEnd"/>
      <w:r w:rsidR="00E86CB9">
        <w:t xml:space="preserve">. Támogatja az operációs rendszerek használatát, mint például a </w:t>
      </w:r>
      <w:proofErr w:type="spellStart"/>
      <w:r w:rsidR="00E86CB9">
        <w:t>Raspbian</w:t>
      </w:r>
      <w:proofErr w:type="spellEnd"/>
      <w:r w:rsidR="00E86CB9">
        <w:t xml:space="preserve"> </w:t>
      </w:r>
      <w:proofErr w:type="spellStart"/>
      <w:r w:rsidR="00E86CB9">
        <w:t>RaspBMC</w:t>
      </w:r>
      <w:proofErr w:type="spellEnd"/>
      <w:r w:rsidR="00E86CB9">
        <w:t xml:space="preserve">, </w:t>
      </w:r>
      <w:proofErr w:type="spellStart"/>
      <w:r w:rsidR="00E86CB9">
        <w:t>Arch</w:t>
      </w:r>
      <w:proofErr w:type="spellEnd"/>
      <w:r w:rsidR="00E86CB9">
        <w:t xml:space="preserve"> Linux, </w:t>
      </w:r>
      <w:proofErr w:type="spellStart"/>
      <w:r w:rsidR="00E86CB9">
        <w:t>Rise</w:t>
      </w:r>
      <w:proofErr w:type="spellEnd"/>
      <w:r w:rsidR="00E86CB9">
        <w:t xml:space="preserve"> OS, </w:t>
      </w:r>
      <w:proofErr w:type="spellStart"/>
      <w:r w:rsidR="00E86CB9">
        <w:t>OpenELEC</w:t>
      </w:r>
      <w:proofErr w:type="spellEnd"/>
      <w:r w:rsidR="00E86CB9">
        <w:t xml:space="preserve">, </w:t>
      </w:r>
      <w:proofErr w:type="spellStart"/>
      <w:r w:rsidR="00E86CB9">
        <w:t>Pidora</w:t>
      </w:r>
      <w:proofErr w:type="spellEnd"/>
      <w:r w:rsidR="00E86CB9">
        <w:t xml:space="preserve">, melyek megkönnyítik a </w:t>
      </w:r>
      <w:proofErr w:type="spellStart"/>
      <w:r w:rsidR="00E86CB9">
        <w:t>stream-elést</w:t>
      </w:r>
      <w:proofErr w:type="spellEnd"/>
      <w:r w:rsidR="00E86CB9">
        <w:t xml:space="preserve">. Segítségükkel viszonylag magas szinten is megoldhatjuk a kamerakép feldolgozását és a </w:t>
      </w:r>
      <w:proofErr w:type="spellStart"/>
      <w:r w:rsidR="00E86CB9">
        <w:t>wifi-n</w:t>
      </w:r>
      <w:proofErr w:type="spellEnd"/>
      <w:r w:rsidR="00E86CB9">
        <w:t xml:space="preserve"> keresztül történő kommunikációt, az alacsony szintű hardver közeli kódolás helyett. Ezek mellett a PI szükség esetén </w:t>
      </w:r>
      <w:proofErr w:type="spellStart"/>
      <w:r w:rsidR="00E86CB9">
        <w:t>MicroSD</w:t>
      </w:r>
      <w:proofErr w:type="spellEnd"/>
      <w:r w:rsidR="00E86CB9">
        <w:t xml:space="preserve"> kártyával is bővíthető, 4db USB 2.0-ás </w:t>
      </w:r>
      <w:proofErr w:type="spellStart"/>
      <w:r w:rsidR="00E86CB9">
        <w:t>porttal</w:t>
      </w:r>
      <w:proofErr w:type="spellEnd"/>
      <w:r w:rsidR="00E86CB9">
        <w:t xml:space="preserve"> és 40db GPIO </w:t>
      </w:r>
      <w:proofErr w:type="spellStart"/>
      <w:r w:rsidR="00E86CB9">
        <w:t>porttal</w:t>
      </w:r>
      <w:proofErr w:type="spellEnd"/>
      <w:r w:rsidR="00E86CB9">
        <w:t xml:space="preserve"> rendelkezik. Van benne beépített 10/100Mbit-es RJ45-ös csatlakozású Ethernet modem. A táplálását pedig az 5V-os 800mA-es </w:t>
      </w:r>
      <w:proofErr w:type="spellStart"/>
      <w:r w:rsidR="00E86CB9">
        <w:t>MicroUSB-porton</w:t>
      </w:r>
      <w:proofErr w:type="spellEnd"/>
      <w:r w:rsidR="00E86CB9">
        <w:t xml:space="preserve"> keresztül oldhatjuk meg. Egyébként rendelkezik HDMI kimenettel, amely képes 640*350 / 1920*1200 és 1080p-s felbontásra is.</w:t>
      </w:r>
    </w:p>
    <w:p w:rsidR="00E86CB9" w:rsidRDefault="00C867AE" w:rsidP="00E86CB9">
      <w:pPr>
        <w:pStyle w:val="Cmsor2"/>
      </w:pPr>
      <w:bookmarkStart w:id="40" w:name="_Toc444547184"/>
      <w:r>
        <w:t>Modul szükségletek</w:t>
      </w:r>
      <w:bookmarkEnd w:id="40"/>
    </w:p>
    <w:p w:rsidR="00E86CB9" w:rsidRDefault="00C867AE" w:rsidP="00C867AE">
      <w:pPr>
        <w:pStyle w:val="Cmsor3"/>
      </w:pPr>
      <w:bookmarkStart w:id="41" w:name="_Toc444547185"/>
      <w:r>
        <w:t>Fegyverzet alrendszer</w:t>
      </w:r>
      <w:bookmarkEnd w:id="41"/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2db szervo motor (kapukhoz), típus: 28byj48-5v</w:t>
      </w:r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2db módosított szervo motor (360° a hengerekhez), típus: 28byj48-5v</w:t>
      </w:r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1db léptető motor (az alappanel mozgatásához), típus: 28byj48-5v</w:t>
      </w:r>
    </w:p>
    <w:p w:rsidR="00C867AE" w:rsidRDefault="00C867AE" w:rsidP="00C867AE">
      <w:pPr>
        <w:pStyle w:val="Cmsor3"/>
      </w:pPr>
      <w:bookmarkStart w:id="42" w:name="_Toc444547186"/>
      <w:r>
        <w:lastRenderedPageBreak/>
        <w:t>3D nyomtatott elemek</w:t>
      </w:r>
      <w:bookmarkEnd w:id="42"/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1db spirál tár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2db kapu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2db henger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proofErr w:type="spellStart"/>
      <w:r>
        <w:t>xdb</w:t>
      </w:r>
      <w:proofErr w:type="spellEnd"/>
      <w:r>
        <w:t xml:space="preserve"> golyó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proofErr w:type="spellStart"/>
      <w:r>
        <w:t>xdb</w:t>
      </w:r>
      <w:proofErr w:type="spellEnd"/>
      <w:r>
        <w:t xml:space="preserve"> fogaskerék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1db kör alakú alappanel</w:t>
      </w:r>
    </w:p>
    <w:p w:rsidR="00C867AE" w:rsidRDefault="00C867AE" w:rsidP="00C867AE">
      <w:pPr>
        <w:pStyle w:val="Cmsor3"/>
      </w:pPr>
      <w:bookmarkStart w:id="43" w:name="_Toc444547187"/>
      <w:r>
        <w:t>Érzékelő alrendszer</w:t>
      </w:r>
      <w:bookmarkEnd w:id="43"/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szervo motor, típus: sg90</w:t>
      </w:r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ultrahang, típus: hc-sr04</w:t>
      </w:r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mozgásérzékelő, típus: hc-sr501</w:t>
      </w:r>
    </w:p>
    <w:p w:rsidR="00C867AE" w:rsidRDefault="00C867AE" w:rsidP="00C867AE">
      <w:pPr>
        <w:pStyle w:val="Cmsor3"/>
      </w:pPr>
      <w:bookmarkStart w:id="44" w:name="_Toc444547188"/>
      <w:r>
        <w:t>Kamera alrendszer</w:t>
      </w:r>
      <w:bookmarkEnd w:id="44"/>
    </w:p>
    <w:p w:rsidR="00C867AE" w:rsidRDefault="00C867AE" w:rsidP="00C867AE">
      <w:pPr>
        <w:pStyle w:val="Listaszerbekezds"/>
        <w:numPr>
          <w:ilvl w:val="0"/>
          <w:numId w:val="27"/>
        </w:numPr>
      </w:pPr>
      <w:r>
        <w:t>1db léptető motor, típus: 28byj48-5v</w:t>
      </w:r>
    </w:p>
    <w:p w:rsidR="00C867AE" w:rsidRDefault="00C867AE" w:rsidP="00C867AE">
      <w:pPr>
        <w:pStyle w:val="Listaszerbekezds"/>
        <w:numPr>
          <w:ilvl w:val="0"/>
          <w:numId w:val="27"/>
        </w:numPr>
      </w:pPr>
      <w:r>
        <w:t>1db kamera, típus: ov-5647</w:t>
      </w:r>
    </w:p>
    <w:p w:rsidR="00C867AE" w:rsidRDefault="00C867AE" w:rsidP="00C867AE">
      <w:pPr>
        <w:pStyle w:val="Cmsor3"/>
      </w:pPr>
      <w:bookmarkStart w:id="45" w:name="_Toc444547189"/>
      <w:r>
        <w:t>Kommunikációs alrendszer</w:t>
      </w:r>
      <w:bookmarkEnd w:id="45"/>
    </w:p>
    <w:p w:rsidR="00C867AE" w:rsidRDefault="00C867AE" w:rsidP="00C867AE">
      <w:pPr>
        <w:pStyle w:val="Listaszerbekezds"/>
        <w:numPr>
          <w:ilvl w:val="0"/>
          <w:numId w:val="28"/>
        </w:numPr>
      </w:pPr>
      <w:r>
        <w:t xml:space="preserve">1db </w:t>
      </w:r>
      <w:proofErr w:type="spellStart"/>
      <w:r>
        <w:t>bluetooth</w:t>
      </w:r>
      <w:proofErr w:type="spellEnd"/>
      <w:r>
        <w:t xml:space="preserve"> 4.0 </w:t>
      </w:r>
      <w:proofErr w:type="spellStart"/>
      <w:r>
        <w:t>ble</w:t>
      </w:r>
      <w:proofErr w:type="spellEnd"/>
      <w:r>
        <w:t>, típus: hm-10 (</w:t>
      </w:r>
      <w:proofErr w:type="spellStart"/>
      <w:r>
        <w:t>Arduino</w:t>
      </w:r>
      <w:proofErr w:type="spellEnd"/>
      <w:r>
        <w:t>)</w:t>
      </w:r>
    </w:p>
    <w:p w:rsidR="00C867AE" w:rsidRDefault="00C867AE" w:rsidP="00C867AE">
      <w:pPr>
        <w:pStyle w:val="Listaszerbekezds"/>
        <w:numPr>
          <w:ilvl w:val="0"/>
          <w:numId w:val="28"/>
        </w:numPr>
      </w:pPr>
      <w:r>
        <w:t xml:space="preserve">1db </w:t>
      </w:r>
      <w:proofErr w:type="spellStart"/>
      <w:r>
        <w:t>wifi</w:t>
      </w:r>
      <w:proofErr w:type="spellEnd"/>
      <w:r>
        <w:t xml:space="preserve"> adapter, típus: </w:t>
      </w:r>
      <w:proofErr w:type="spellStart"/>
      <w:r>
        <w:t>Realtek</w:t>
      </w:r>
      <w:proofErr w:type="spellEnd"/>
      <w:r>
        <w:t xml:space="preserve"> rtl8188cus (</w:t>
      </w:r>
      <w:proofErr w:type="spellStart"/>
      <w:r>
        <w:t>Raspberry</w:t>
      </w:r>
      <w:proofErr w:type="spellEnd"/>
      <w:r>
        <w:t>)</w:t>
      </w:r>
    </w:p>
    <w:p w:rsidR="00C867AE" w:rsidRDefault="00C867AE" w:rsidP="00C867AE">
      <w:pPr>
        <w:pStyle w:val="Cmsor3"/>
      </w:pPr>
      <w:bookmarkStart w:id="46" w:name="_Toc444547190"/>
      <w:r>
        <w:t>Sérülés detektáló alrendszer</w:t>
      </w:r>
      <w:bookmarkEnd w:id="46"/>
    </w:p>
    <w:p w:rsidR="00C867AE" w:rsidRDefault="00C867AE" w:rsidP="00C867AE">
      <w:pPr>
        <w:pStyle w:val="Listaszerbekezds"/>
        <w:numPr>
          <w:ilvl w:val="0"/>
          <w:numId w:val="29"/>
        </w:numPr>
      </w:pPr>
      <w:r w:rsidRPr="00C867AE">
        <w:t xml:space="preserve">1db </w:t>
      </w:r>
      <w:proofErr w:type="spellStart"/>
      <w:r w:rsidRPr="00C867AE">
        <w:t>gyroscope</w:t>
      </w:r>
      <w:proofErr w:type="spellEnd"/>
      <w:r w:rsidRPr="00C867AE">
        <w:t xml:space="preserve"> &amp; gyorsulásmérő, típus: mpu-6050</w:t>
      </w:r>
    </w:p>
    <w:p w:rsidR="00E1467D" w:rsidRDefault="00E1467D">
      <w:r>
        <w:br w:type="page"/>
      </w:r>
    </w:p>
    <w:p w:rsidR="00C867AE" w:rsidRDefault="00E1467D" w:rsidP="00E1467D">
      <w:pPr>
        <w:pStyle w:val="Cmsor1"/>
      </w:pPr>
      <w:bookmarkStart w:id="47" w:name="_Toc444547191"/>
      <w:r>
        <w:lastRenderedPageBreak/>
        <w:t>Irodalomjegyzék</w:t>
      </w:r>
      <w:bookmarkEnd w:id="47"/>
    </w:p>
    <w:p w:rsidR="00E1467D" w:rsidRDefault="00E1467D" w:rsidP="00E1467D">
      <w:pPr>
        <w:pStyle w:val="Cmsor2"/>
      </w:pPr>
      <w:bookmarkStart w:id="48" w:name="_Toc444547192"/>
      <w:r>
        <w:t>Internet</w:t>
      </w:r>
      <w:r w:rsidR="003A4C3F">
        <w:t>es</w:t>
      </w:r>
      <w:bookmarkEnd w:id="48"/>
    </w:p>
    <w:p w:rsidR="00E1467D" w:rsidRDefault="00CB24A4" w:rsidP="00CB24A4">
      <w:pPr>
        <w:pStyle w:val="Listaszerbekezds"/>
        <w:numPr>
          <w:ilvl w:val="0"/>
          <w:numId w:val="30"/>
        </w:numPr>
      </w:pPr>
      <w:r>
        <w:t xml:space="preserve">CIWS </w:t>
      </w:r>
      <w:r w:rsidRPr="00CB24A4">
        <w:t>(2016</w:t>
      </w:r>
      <w:r>
        <w:t xml:space="preserve"> január): </w:t>
      </w:r>
      <w:hyperlink r:id="rId25" w:history="1">
        <w:r w:rsidRPr="00316408">
          <w:rPr>
            <w:rStyle w:val="Hiperhivatkozs"/>
          </w:rPr>
          <w:t>https://en.wikipedia.org/wiki/Close-in_weapon_system</w:t>
        </w:r>
      </w:hyperlink>
    </w:p>
    <w:p w:rsidR="00453DC2" w:rsidRDefault="00453DC2" w:rsidP="00453DC2">
      <w:pPr>
        <w:pStyle w:val="Listaszerbekezds"/>
        <w:numPr>
          <w:ilvl w:val="0"/>
          <w:numId w:val="30"/>
        </w:numPr>
      </w:pPr>
      <w:r>
        <w:t>SGR-A1 (</w:t>
      </w:r>
      <w:r w:rsidR="00EF1546">
        <w:t>2015 szeptember</w:t>
      </w:r>
      <w:r>
        <w:t xml:space="preserve">): </w:t>
      </w:r>
      <w:hyperlink r:id="rId26" w:history="1">
        <w:r w:rsidRPr="00316408">
          <w:rPr>
            <w:rStyle w:val="Hiperhivatkozs"/>
          </w:rPr>
          <w:t>https://en.wikipedia.org/wiki/Samsung_SGR-A1</w:t>
        </w:r>
      </w:hyperlink>
    </w:p>
    <w:p w:rsidR="00CB24A4" w:rsidRDefault="00CB24A4" w:rsidP="00CB24A4">
      <w:pPr>
        <w:pStyle w:val="Listaszerbekezds"/>
        <w:numPr>
          <w:ilvl w:val="0"/>
          <w:numId w:val="30"/>
        </w:numPr>
      </w:pPr>
      <w:proofErr w:type="spellStart"/>
      <w:r>
        <w:t>Phalanx</w:t>
      </w:r>
      <w:proofErr w:type="spellEnd"/>
      <w:r>
        <w:t xml:space="preserve"> (2016): </w:t>
      </w:r>
      <w:hyperlink r:id="rId27" w:history="1">
        <w:r w:rsidRPr="00316408">
          <w:rPr>
            <w:rStyle w:val="Hiperhivatkozs"/>
          </w:rPr>
          <w:t>http://www.raytheon.com/capabilities/products/phalanx/</w:t>
        </w:r>
      </w:hyperlink>
    </w:p>
    <w:p w:rsidR="00CB24A4" w:rsidRDefault="00CB24A4" w:rsidP="00CB24A4">
      <w:pPr>
        <w:pStyle w:val="Listaszerbekezds"/>
        <w:numPr>
          <w:ilvl w:val="0"/>
          <w:numId w:val="30"/>
        </w:numPr>
      </w:pPr>
      <w:proofErr w:type="spellStart"/>
      <w:r>
        <w:t>Phalanx</w:t>
      </w:r>
      <w:proofErr w:type="spellEnd"/>
      <w:r>
        <w:t xml:space="preserve">: (2014 június): </w:t>
      </w:r>
      <w:hyperlink r:id="rId28" w:history="1">
        <w:r w:rsidRPr="00316408">
          <w:rPr>
            <w:rStyle w:val="Hiperhivatkozs"/>
          </w:rPr>
          <w:t>http://www.naval-technology.com/features/featurelaser-quest-phalanx-laws-and-the-future-of-close-in-weapon-systems-4295413/</w:t>
        </w:r>
      </w:hyperlink>
    </w:p>
    <w:p w:rsidR="00CB24A4" w:rsidRDefault="00CB24A4" w:rsidP="00CB24A4">
      <w:pPr>
        <w:pStyle w:val="Listaszerbekezds"/>
        <w:numPr>
          <w:ilvl w:val="0"/>
          <w:numId w:val="30"/>
        </w:numPr>
      </w:pPr>
      <w:proofErr w:type="spellStart"/>
      <w:r>
        <w:t>Goalkeeper</w:t>
      </w:r>
      <w:proofErr w:type="spellEnd"/>
      <w:r>
        <w:t xml:space="preserve">: </w:t>
      </w:r>
      <w:hyperlink r:id="rId29" w:history="1">
        <w:r w:rsidRPr="00316408">
          <w:rPr>
            <w:rStyle w:val="Hiperhivatkozs"/>
          </w:rPr>
          <w:t>http://www.thales7seas.com/html5/products/313/GOALKEEPER.pdf</w:t>
        </w:r>
      </w:hyperlink>
    </w:p>
    <w:p w:rsidR="00CB24A4" w:rsidRDefault="00CB24A4" w:rsidP="004D02A0">
      <w:pPr>
        <w:pStyle w:val="Listaszerbekezds"/>
        <w:numPr>
          <w:ilvl w:val="0"/>
          <w:numId w:val="30"/>
        </w:numPr>
      </w:pPr>
      <w:proofErr w:type="spellStart"/>
      <w:r>
        <w:t>Goalkeeper</w:t>
      </w:r>
      <w:proofErr w:type="spellEnd"/>
      <w:r>
        <w:t xml:space="preserve"> (2016 január): </w:t>
      </w:r>
      <w:hyperlink r:id="rId30" w:history="1">
        <w:r w:rsidRPr="00316408">
          <w:rPr>
            <w:rStyle w:val="Hiperhivatkozs"/>
          </w:rPr>
          <w:t>https://en.wikipedia.org/wiki/Goalkeeper_CIWS</w:t>
        </w:r>
      </w:hyperlink>
    </w:p>
    <w:p w:rsidR="00D674C6" w:rsidRPr="00E1467D" w:rsidRDefault="00D674C6" w:rsidP="00215A17">
      <w:pPr>
        <w:pStyle w:val="Listaszerbekezds"/>
        <w:numPr>
          <w:ilvl w:val="0"/>
          <w:numId w:val="30"/>
        </w:numPr>
      </w:pPr>
      <w:r>
        <w:t xml:space="preserve">AK-630 (2016 február) </w:t>
      </w:r>
      <w:hyperlink r:id="rId31" w:history="1">
        <w:r w:rsidRPr="00316408">
          <w:rPr>
            <w:rStyle w:val="Hiperhivatkozs"/>
          </w:rPr>
          <w:t>https://en.wikipedia.org/wiki/AK-630</w:t>
        </w:r>
      </w:hyperlink>
    </w:p>
    <w:p w:rsidR="00E1467D" w:rsidRDefault="00E1467D" w:rsidP="00E1467D">
      <w:pPr>
        <w:pStyle w:val="Cmsor2"/>
      </w:pPr>
      <w:bookmarkStart w:id="49" w:name="_Toc444547193"/>
      <w:r>
        <w:t>Nyomtatott</w:t>
      </w:r>
      <w:bookmarkEnd w:id="49"/>
    </w:p>
    <w:p w:rsidR="00F333A5" w:rsidRDefault="004D02A0" w:rsidP="004D02A0">
      <w:pPr>
        <w:pStyle w:val="Listaszerbekezds"/>
        <w:numPr>
          <w:ilvl w:val="0"/>
          <w:numId w:val="30"/>
        </w:numPr>
      </w:pPr>
      <w:r>
        <w:t xml:space="preserve">Simon </w:t>
      </w:r>
      <w:proofErr w:type="spellStart"/>
      <w:r>
        <w:t>Monk</w:t>
      </w:r>
      <w:proofErr w:type="spellEnd"/>
      <w:r w:rsidR="00E1467D">
        <w:t xml:space="preserve">, </w:t>
      </w:r>
      <w:proofErr w:type="spellStart"/>
      <w:r>
        <w:t>Programming</w:t>
      </w:r>
      <w:proofErr w:type="spellEnd"/>
      <w:r>
        <w:t xml:space="preserve"> </w:t>
      </w:r>
      <w:proofErr w:type="spellStart"/>
      <w:proofErr w:type="gramStart"/>
      <w:r>
        <w:t>Arduino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sketches</w:t>
      </w:r>
      <w:proofErr w:type="spellEnd"/>
      <w:r w:rsidR="00E1467D">
        <w:t xml:space="preserve">, </w:t>
      </w:r>
      <w:r>
        <w:t>2012</w:t>
      </w:r>
      <w:r w:rsidR="00E1467D">
        <w:t xml:space="preserve">, </w:t>
      </w:r>
      <w:proofErr w:type="spellStart"/>
      <w:r>
        <w:t>TheMcGraw-Hill</w:t>
      </w:r>
      <w:proofErr w:type="spellEnd"/>
      <w:r>
        <w:t xml:space="preserve"> </w:t>
      </w:r>
      <w:proofErr w:type="spellStart"/>
      <w:r>
        <w:t>Companies</w:t>
      </w:r>
      <w:proofErr w:type="spellEnd"/>
    </w:p>
    <w:p w:rsidR="004D02A0" w:rsidRDefault="004D02A0" w:rsidP="004D02A0">
      <w:pPr>
        <w:pStyle w:val="Listaszerbekezds"/>
        <w:numPr>
          <w:ilvl w:val="0"/>
          <w:numId w:val="30"/>
        </w:numPr>
      </w:pPr>
      <w:r>
        <w:t xml:space="preserve">Mike </w:t>
      </w:r>
      <w:proofErr w:type="spellStart"/>
      <w:r>
        <w:t>Riley</w:t>
      </w:r>
      <w:proofErr w:type="spellEnd"/>
      <w:r>
        <w:t xml:space="preserve">,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: </w:t>
      </w:r>
      <w:proofErr w:type="spellStart"/>
      <w:r>
        <w:t>Automate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computer, 2012, The </w:t>
      </w:r>
      <w:proofErr w:type="spellStart"/>
      <w:r>
        <w:t>Pragmatic</w:t>
      </w:r>
      <w:proofErr w:type="spellEnd"/>
      <w:r>
        <w:t xml:space="preserve"> </w:t>
      </w:r>
      <w:proofErr w:type="spellStart"/>
      <w:r>
        <w:t>Programmers</w:t>
      </w:r>
      <w:proofErr w:type="spellEnd"/>
      <w:r>
        <w:t xml:space="preserve"> LLC</w:t>
      </w:r>
    </w:p>
    <w:p w:rsidR="00D674C6" w:rsidRPr="00E1467D" w:rsidRDefault="004D02A0" w:rsidP="00EE622C">
      <w:pPr>
        <w:pStyle w:val="Listaszerbekezds"/>
        <w:numPr>
          <w:ilvl w:val="0"/>
          <w:numId w:val="30"/>
        </w:numPr>
      </w:pPr>
      <w:r>
        <w:t>A</w:t>
      </w:r>
      <w:r w:rsidR="00D674C6">
        <w:t xml:space="preserve">ndrew K. Dennis, </w:t>
      </w:r>
      <w:proofErr w:type="spellStart"/>
      <w:r w:rsidR="00D674C6">
        <w:t>Raspberry</w:t>
      </w:r>
      <w:proofErr w:type="spellEnd"/>
      <w:r w:rsidR="00D674C6">
        <w:t xml:space="preserve"> Pi Home </w:t>
      </w:r>
      <w:proofErr w:type="spellStart"/>
      <w:r w:rsidR="00D674C6">
        <w:t>Automation</w:t>
      </w:r>
      <w:proofErr w:type="spellEnd"/>
      <w:r w:rsidR="00D674C6">
        <w:t xml:space="preserve"> </w:t>
      </w:r>
      <w:proofErr w:type="spellStart"/>
      <w:r w:rsidR="00D674C6">
        <w:t>with</w:t>
      </w:r>
      <w:proofErr w:type="spellEnd"/>
      <w:r w:rsidR="00D674C6">
        <w:t xml:space="preserve"> </w:t>
      </w:r>
      <w:proofErr w:type="spellStart"/>
      <w:r w:rsidR="00D674C6">
        <w:t>Arduino</w:t>
      </w:r>
      <w:proofErr w:type="spellEnd"/>
      <w:r w:rsidR="00D674C6">
        <w:t xml:space="preserve">, 2013, </w:t>
      </w:r>
      <w:proofErr w:type="spellStart"/>
      <w:r w:rsidR="00D674C6">
        <w:t>Packt</w:t>
      </w:r>
      <w:proofErr w:type="spellEnd"/>
      <w:r w:rsidR="00D674C6">
        <w:t xml:space="preserve"> Publishing Ltd.</w:t>
      </w:r>
      <w:bookmarkStart w:id="50" w:name="_GoBack"/>
      <w:bookmarkEnd w:id="50"/>
    </w:p>
    <w:sectPr w:rsidR="00D674C6" w:rsidRPr="00E1467D" w:rsidSect="008A0D1A">
      <w:headerReference w:type="default" r:id="rId32"/>
      <w:footerReference w:type="default" r:id="rId33"/>
      <w:pgSz w:w="11907" w:h="16839" w:code="9"/>
      <w:pgMar w:top="1701" w:right="1514" w:bottom="1701" w:left="1514" w:header="91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CB8" w:rsidRDefault="00E45CB8">
      <w:pPr>
        <w:spacing w:after="0" w:line="240" w:lineRule="auto"/>
      </w:pPr>
      <w:r>
        <w:separator/>
      </w:r>
    </w:p>
  </w:endnote>
  <w:endnote w:type="continuationSeparator" w:id="0">
    <w:p w:rsidR="00E45CB8" w:rsidRDefault="00E45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02A0" w:rsidRDefault="004D02A0">
    <w:pPr>
      <w:pStyle w:val="llb"/>
    </w:pPr>
    <w:r>
      <w:t xml:space="preserve">Oldal </w:t>
    </w:r>
    <w:r>
      <w:fldChar w:fldCharType="begin"/>
    </w:r>
    <w:r>
      <w:instrText xml:space="preserve"> page </w:instrText>
    </w:r>
    <w:r>
      <w:fldChar w:fldCharType="separate"/>
    </w:r>
    <w:r w:rsidR="00EF154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CB8" w:rsidRDefault="00E45CB8">
      <w:pPr>
        <w:spacing w:after="0" w:line="240" w:lineRule="auto"/>
      </w:pPr>
      <w:r>
        <w:separator/>
      </w:r>
    </w:p>
  </w:footnote>
  <w:footnote w:type="continuationSeparator" w:id="0">
    <w:p w:rsidR="00E45CB8" w:rsidRDefault="00E45CB8">
      <w:pPr>
        <w:spacing w:after="0" w:line="240" w:lineRule="auto"/>
      </w:pPr>
      <w:r>
        <w:continuationSeparator/>
      </w:r>
    </w:p>
  </w:footnote>
  <w:footnote w:id="1">
    <w:p w:rsidR="004D02A0" w:rsidRDefault="004D02A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B41BAD">
        <w:t>http</w:t>
      </w:r>
      <w:proofErr w:type="gramEnd"/>
      <w:r w:rsidRPr="00B41BAD">
        <w:t>://i-cdn.phonearena.com/images/articles/203990-image/Samsung-SGR-A1-sentry-robot.jpg</w:t>
      </w:r>
    </w:p>
  </w:footnote>
  <w:footnote w:id="2">
    <w:p w:rsidR="004D02A0" w:rsidRDefault="004D02A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B41BAD">
        <w:t>http</w:t>
      </w:r>
      <w:proofErr w:type="gramEnd"/>
      <w:r w:rsidRPr="00B41BAD">
        <w:t>://www.paintballsentry.com/images/sentrygunkit.JPG</w:t>
      </w:r>
    </w:p>
  </w:footnote>
  <w:footnote w:id="3">
    <w:p w:rsidR="004D02A0" w:rsidRDefault="004D02A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B41BAD">
        <w:t>http</w:t>
      </w:r>
      <w:proofErr w:type="gramEnd"/>
      <w:r w:rsidRPr="00B41BAD">
        <w:t>://vignette2.wikia.nocookie.net/battlefield/images/b/b1/Phalanx_Turret.jpg/revision/latest?cb=20100209132108</w:t>
      </w:r>
    </w:p>
  </w:footnote>
  <w:footnote w:id="4">
    <w:p w:rsidR="004D02A0" w:rsidRDefault="004D02A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B41BAD">
        <w:t>http</w:t>
      </w:r>
      <w:proofErr w:type="gramEnd"/>
      <w:r w:rsidRPr="00B41BAD">
        <w:t>://media.defenceindustrydaily.com/images/ORD_CIWS_30mm_Goalkeeper_ROKN_lg.jpg</w:t>
      </w:r>
    </w:p>
  </w:footnote>
  <w:footnote w:id="5">
    <w:p w:rsidR="004D02A0" w:rsidRDefault="004D02A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B41BAD">
        <w:t>https://upload.wikimedia.org/wikipedia/commons/thumb/e/ec/Duetak630m2.jpg/324px-Duetak630m2.jpg</w:t>
      </w:r>
    </w:p>
  </w:footnote>
  <w:footnote w:id="6">
    <w:p w:rsidR="004D02A0" w:rsidRDefault="004D02A0" w:rsidP="0063465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B41BAD">
        <w:t>http</w:t>
      </w:r>
      <w:proofErr w:type="gramEnd"/>
      <w:r w:rsidRPr="00B41BAD">
        <w:t>://www.ewallpapers.eu/w_show/leaf-on-sea-water-320-240-7215.jpg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02A0" w:rsidRDefault="004D02A0">
    <w:pPr>
      <w:pStyle w:val="Sznezettlfej"/>
      <w:tabs>
        <w:tab w:val="left" w:pos="5032"/>
      </w:tabs>
    </w:pPr>
    <w:r>
      <w:t>Tartalomjegyzék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02A0" w:rsidRPr="00592CB6" w:rsidRDefault="004D02A0" w:rsidP="00592CB6">
    <w:pPr>
      <w:pStyle w:val="lfej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Felsorols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vesjelents"/>
  </w:abstractNum>
  <w:abstractNum w:abstractNumId="11" w15:restartNumberingAfterBreak="0">
    <w:nsid w:val="157A0CC8"/>
    <w:multiLevelType w:val="hybridMultilevel"/>
    <w:tmpl w:val="F176DC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3090F"/>
    <w:multiLevelType w:val="hybridMultilevel"/>
    <w:tmpl w:val="7E24B8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5615C5"/>
    <w:multiLevelType w:val="hybridMultilevel"/>
    <w:tmpl w:val="D0E2E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6F205A"/>
    <w:multiLevelType w:val="multilevel"/>
    <w:tmpl w:val="9CA4ABB8"/>
    <w:styleLink w:val="vesjelent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F6A45"/>
    <w:multiLevelType w:val="multilevel"/>
    <w:tmpl w:val="80C0D6D2"/>
    <w:lvl w:ilvl="0">
      <w:start w:val="1"/>
      <w:numFmt w:val="decimal"/>
      <w:pStyle w:val="Szmozott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mozottlista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Szmozottlista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Szmozottlista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Szmozottlista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9FF295F"/>
    <w:multiLevelType w:val="hybridMultilevel"/>
    <w:tmpl w:val="27FE99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F5AB0"/>
    <w:multiLevelType w:val="hybridMultilevel"/>
    <w:tmpl w:val="C770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387E78"/>
    <w:multiLevelType w:val="hybridMultilevel"/>
    <w:tmpl w:val="2640E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4F6663"/>
    <w:multiLevelType w:val="hybridMultilevel"/>
    <w:tmpl w:val="BBD2D6E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60417"/>
    <w:multiLevelType w:val="hybridMultilevel"/>
    <w:tmpl w:val="2C2842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5"/>
  </w:num>
  <w:num w:numId="16">
    <w:abstractNumId w:val="21"/>
  </w:num>
  <w:num w:numId="17">
    <w:abstractNumId w:val="14"/>
  </w:num>
  <w:num w:numId="18">
    <w:abstractNumId w:val="10"/>
  </w:num>
  <w:num w:numId="19">
    <w:abstractNumId w:val="17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20"/>
  </w:num>
  <w:num w:numId="25">
    <w:abstractNumId w:val="11"/>
  </w:num>
  <w:num w:numId="26">
    <w:abstractNumId w:val="23"/>
  </w:num>
  <w:num w:numId="27">
    <w:abstractNumId w:val="13"/>
  </w:num>
  <w:num w:numId="28">
    <w:abstractNumId w:val="19"/>
  </w:num>
  <w:num w:numId="29">
    <w:abstractNumId w:val="12"/>
  </w:num>
  <w:num w:numId="30">
    <w:abstractNumId w:val="2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798"/>
    <w:rsid w:val="00027DFC"/>
    <w:rsid w:val="00047410"/>
    <w:rsid w:val="00051BC1"/>
    <w:rsid w:val="000869B2"/>
    <w:rsid w:val="00105AA9"/>
    <w:rsid w:val="00156CAF"/>
    <w:rsid w:val="0018222C"/>
    <w:rsid w:val="00202084"/>
    <w:rsid w:val="00243258"/>
    <w:rsid w:val="00264A8E"/>
    <w:rsid w:val="00285FF8"/>
    <w:rsid w:val="002967A5"/>
    <w:rsid w:val="002F58CD"/>
    <w:rsid w:val="0035364D"/>
    <w:rsid w:val="00371C4C"/>
    <w:rsid w:val="00381D75"/>
    <w:rsid w:val="0038450F"/>
    <w:rsid w:val="003A4C3F"/>
    <w:rsid w:val="00426398"/>
    <w:rsid w:val="00453DC2"/>
    <w:rsid w:val="004D02A0"/>
    <w:rsid w:val="004E37E6"/>
    <w:rsid w:val="004F4B5B"/>
    <w:rsid w:val="00592CB6"/>
    <w:rsid w:val="006158BE"/>
    <w:rsid w:val="00634657"/>
    <w:rsid w:val="0067364F"/>
    <w:rsid w:val="0067587E"/>
    <w:rsid w:val="006A2C76"/>
    <w:rsid w:val="006C604B"/>
    <w:rsid w:val="006D0B91"/>
    <w:rsid w:val="006F2982"/>
    <w:rsid w:val="0070356E"/>
    <w:rsid w:val="007E656D"/>
    <w:rsid w:val="00807306"/>
    <w:rsid w:val="008267F7"/>
    <w:rsid w:val="00865F3D"/>
    <w:rsid w:val="008A0D1A"/>
    <w:rsid w:val="009A545F"/>
    <w:rsid w:val="00A2537D"/>
    <w:rsid w:val="00A57FE0"/>
    <w:rsid w:val="00A625C0"/>
    <w:rsid w:val="00A735EF"/>
    <w:rsid w:val="00B41BAD"/>
    <w:rsid w:val="00B82490"/>
    <w:rsid w:val="00B96BCF"/>
    <w:rsid w:val="00BA07AD"/>
    <w:rsid w:val="00BB0798"/>
    <w:rsid w:val="00C31016"/>
    <w:rsid w:val="00C41B70"/>
    <w:rsid w:val="00C867AE"/>
    <w:rsid w:val="00CA4708"/>
    <w:rsid w:val="00CB24A4"/>
    <w:rsid w:val="00CE5724"/>
    <w:rsid w:val="00CF1618"/>
    <w:rsid w:val="00D16E42"/>
    <w:rsid w:val="00D32C49"/>
    <w:rsid w:val="00D674C6"/>
    <w:rsid w:val="00D87120"/>
    <w:rsid w:val="00E1467D"/>
    <w:rsid w:val="00E148CB"/>
    <w:rsid w:val="00E26505"/>
    <w:rsid w:val="00E45CB8"/>
    <w:rsid w:val="00E568A0"/>
    <w:rsid w:val="00E64545"/>
    <w:rsid w:val="00E86CB9"/>
    <w:rsid w:val="00EB5D95"/>
    <w:rsid w:val="00EF1546"/>
    <w:rsid w:val="00F01BAB"/>
    <w:rsid w:val="00F11323"/>
    <w:rsid w:val="00F300C5"/>
    <w:rsid w:val="00F333A5"/>
    <w:rsid w:val="00F369D3"/>
    <w:rsid w:val="00F4684E"/>
    <w:rsid w:val="00F51FB6"/>
    <w:rsid w:val="00FF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2EB503B0-E440-41DE-A7AE-5A199CD9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hu-HU" w:eastAsia="hu-HU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kern w:val="20"/>
    </w:rPr>
  </w:style>
  <w:style w:type="paragraph" w:styleId="Cmsor1">
    <w:name w:val="heading 1"/>
    <w:basedOn w:val="Sznezettlfej"/>
    <w:next w:val="Cmsor2"/>
    <w:link w:val="Cmsor1Char"/>
    <w:qFormat/>
    <w:rsid w:val="00592CB6"/>
    <w:pPr>
      <w:outlineLvl w:val="0"/>
    </w:pPr>
    <w:rPr>
      <w:noProof/>
    </w:rPr>
  </w:style>
  <w:style w:type="paragraph" w:styleId="Cmsor2">
    <w:name w:val="heading 2"/>
    <w:basedOn w:val="Norml"/>
    <w:next w:val="Cmsor3"/>
    <w:link w:val="Cmsor2Char"/>
    <w:unhideWhenUsed/>
    <w:qFormat/>
    <w:rsid w:val="00CE5724"/>
    <w:pPr>
      <w:outlineLvl w:val="1"/>
    </w:pPr>
    <w:rPr>
      <w:sz w:val="36"/>
    </w:rPr>
  </w:style>
  <w:style w:type="paragraph" w:styleId="Cmsor3">
    <w:name w:val="heading 3"/>
    <w:basedOn w:val="cmsor20"/>
    <w:next w:val="Norml"/>
    <w:link w:val="Cmsor3Char"/>
    <w:unhideWhenUsed/>
    <w:qFormat/>
    <w:rsid w:val="00592CB6"/>
    <w:pPr>
      <w:outlineLvl w:val="2"/>
    </w:pPr>
  </w:style>
  <w:style w:type="paragraph" w:styleId="Cmsor4">
    <w:name w:val="heading 4"/>
    <w:basedOn w:val="Norml"/>
    <w:next w:val="Norml"/>
    <w:link w:val="Cmsor4Char"/>
    <w:unhideWhenUsed/>
    <w:qFormat/>
    <w:rsid w:val="00F300C5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577188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msor10">
    <w:name w:val="címsor 1"/>
    <w:basedOn w:val="Norml"/>
    <w:next w:val="Norml"/>
    <w:link w:val="Cmsor1karaktere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customStyle="1" w:styleId="cmsor20">
    <w:name w:val="címsor 2"/>
    <w:basedOn w:val="Norml"/>
    <w:next w:val="Norml"/>
    <w:link w:val="Cmsor2karaktere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customStyle="1" w:styleId="cmsor30">
    <w:name w:val="címsor 3"/>
    <w:basedOn w:val="Norml"/>
    <w:next w:val="Norml"/>
    <w:link w:val="Cmsor3karaktere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customStyle="1" w:styleId="cmsor40">
    <w:name w:val="címsor 4"/>
    <w:basedOn w:val="Norml"/>
    <w:next w:val="Norml"/>
    <w:link w:val="Cmsor4karaktere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customStyle="1" w:styleId="cmsor5">
    <w:name w:val="címsor 5"/>
    <w:basedOn w:val="Norml"/>
    <w:next w:val="Norml"/>
    <w:link w:val="Cmsor5karaktere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customStyle="1" w:styleId="cmsor6">
    <w:name w:val="címsor 6"/>
    <w:basedOn w:val="Norml"/>
    <w:next w:val="Norml"/>
    <w:link w:val="Cmsor6karaktere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customStyle="1" w:styleId="cmsor7">
    <w:name w:val="címsor 7"/>
    <w:basedOn w:val="Norml"/>
    <w:next w:val="Norml"/>
    <w:link w:val="Cmsor7karaktere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cmsor8">
    <w:name w:val="címsor 8"/>
    <w:basedOn w:val="Norml"/>
    <w:next w:val="Norml"/>
    <w:link w:val="Cmsor8karaktere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cmsor9">
    <w:name w:val="címsor 9"/>
    <w:basedOn w:val="Norml"/>
    <w:next w:val="Norml"/>
    <w:link w:val="Cmsor9karaktere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lfej">
    <w:name w:val="élőfej"/>
    <w:basedOn w:val="Norml"/>
    <w:link w:val="lfejkaraktere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karaktere">
    <w:name w:val="Élőfej karaktere"/>
    <w:basedOn w:val="Bekezdsalapbettpusa"/>
    <w:link w:val="lfej"/>
    <w:uiPriority w:val="99"/>
    <w:rPr>
      <w:kern w:val="20"/>
    </w:rPr>
  </w:style>
  <w:style w:type="paragraph" w:customStyle="1" w:styleId="llb">
    <w:name w:val="élőláb"/>
    <w:basedOn w:val="Norml"/>
    <w:link w:val="llbkaraktere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llbkaraktere">
    <w:name w:val="Élőláb karaktere"/>
    <w:basedOn w:val="Bekezdsalapbettpusa"/>
    <w:link w:val="llb"/>
    <w:uiPriority w:val="99"/>
    <w:rPr>
      <w:kern w:val="20"/>
    </w:rPr>
  </w:style>
  <w:style w:type="table" w:styleId="Rcsostblzat">
    <w:name w:val="Table Grid"/>
    <w:basedOn w:val="Normltblzat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link w:val="NincstrkzChar"/>
    <w:uiPriority w:val="1"/>
    <w:qFormat/>
    <w:pPr>
      <w:spacing w:after="0" w:line="240" w:lineRule="auto"/>
    </w:pPr>
  </w:style>
  <w:style w:type="paragraph" w:styleId="Buborkszveg">
    <w:name w:val="Balloon Text"/>
    <w:basedOn w:val="Norml"/>
    <w:link w:val="Buborkszveg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Pr>
      <w:rFonts w:ascii="Tahoma" w:hAnsi="Tahoma" w:cs="Tahoma"/>
      <w:sz w:val="16"/>
    </w:rPr>
  </w:style>
  <w:style w:type="character" w:customStyle="1" w:styleId="Cmsor1karaktere">
    <w:name w:val="Címsor 1 karaktere"/>
    <w:basedOn w:val="Bekezdsalapbettpusa"/>
    <w:link w:val="cmsor10"/>
    <w:uiPriority w:val="1"/>
    <w:rPr>
      <w:kern w:val="20"/>
      <w:sz w:val="36"/>
    </w:rPr>
  </w:style>
  <w:style w:type="character" w:customStyle="1" w:styleId="Cmsor2karaktere">
    <w:name w:val="Címsor 2 karaktere"/>
    <w:basedOn w:val="Bekezdsalapbettpusa"/>
    <w:link w:val="cmsor20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Pr>
      <w:color w:val="808080"/>
    </w:rPr>
  </w:style>
  <w:style w:type="paragraph" w:styleId="Idzet">
    <w:name w:val="Quote"/>
    <w:basedOn w:val="Norml"/>
    <w:next w:val="Norml"/>
    <w:link w:val="Idzet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IdzetChar">
    <w:name w:val="Idézet Char"/>
    <w:basedOn w:val="Bekezdsalapbettpusa"/>
    <w:link w:val="Idzet"/>
    <w:uiPriority w:val="9"/>
    <w:rPr>
      <w:i/>
      <w:iCs/>
      <w:color w:val="7E97AD" w:themeColor="accent1"/>
      <w:kern w:val="20"/>
      <w:sz w:val="28"/>
    </w:rPr>
  </w:style>
  <w:style w:type="paragraph" w:styleId="Irodalomjegyzk">
    <w:name w:val="Bibliography"/>
    <w:basedOn w:val="Norml"/>
    <w:next w:val="Norml"/>
    <w:uiPriority w:val="37"/>
    <w:semiHidden/>
    <w:unhideWhenUsed/>
  </w:style>
  <w:style w:type="paragraph" w:styleId="Szvegblokk">
    <w:name w:val="Block Text"/>
    <w:basedOn w:val="Norm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Szvegtrzs">
    <w:name w:val="Body Text"/>
    <w:basedOn w:val="Norml"/>
    <w:link w:val="SzvegtrzsChar"/>
    <w:uiPriority w:val="99"/>
    <w:semiHidden/>
    <w:unhideWhenUsed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</w:style>
  <w:style w:type="paragraph" w:styleId="Szvegtrzs2">
    <w:name w:val="Body Text 2"/>
    <w:basedOn w:val="Norml"/>
    <w:link w:val="Szvegtrzs2Char"/>
    <w:uiPriority w:val="99"/>
    <w:semiHidden/>
    <w:unhideWhenUsed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</w:style>
  <w:style w:type="paragraph" w:styleId="Szvegtrzs3">
    <w:name w:val="Body Text 3"/>
    <w:basedOn w:val="Norml"/>
    <w:link w:val="Szvegtrzs3Char"/>
    <w:uiPriority w:val="99"/>
    <w:semiHidden/>
    <w:unhideWhenUsed/>
    <w:pPr>
      <w:spacing w:after="120"/>
    </w:pPr>
    <w:rPr>
      <w:sz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Pr>
      <w:sz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pPr>
      <w:spacing w:after="20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</w:style>
  <w:style w:type="paragraph" w:styleId="Szvegtrzsbehzssal">
    <w:name w:val="Body Text Indent"/>
    <w:basedOn w:val="Norml"/>
    <w:link w:val="SzvegtrzsbehzssalChar"/>
    <w:uiPriority w:val="99"/>
    <w:semiHidden/>
    <w:unhideWhenUsed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pPr>
      <w:spacing w:after="20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</w:style>
  <w:style w:type="paragraph" w:styleId="Szvegtrzsbehzssal2">
    <w:name w:val="Body Text Indent 2"/>
    <w:basedOn w:val="Norml"/>
    <w:link w:val="Szvegtrzsbehzssal2Char"/>
    <w:uiPriority w:val="99"/>
    <w:semiHidden/>
    <w:unhideWhenUsed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</w:style>
  <w:style w:type="paragraph" w:styleId="Szvegtrzsbehzssal3">
    <w:name w:val="Body Text Indent 3"/>
    <w:basedOn w:val="Norml"/>
    <w:link w:val="Szvegtrzsbehzssal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Pr>
      <w:sz w:val="16"/>
    </w:rPr>
  </w:style>
  <w:style w:type="character" w:styleId="Knyvcme">
    <w:name w:val="Book Title"/>
    <w:basedOn w:val="Bekezdsalapbettpusa"/>
    <w:uiPriority w:val="33"/>
    <w:semiHidden/>
    <w:unhideWhenUsed/>
    <w:rPr>
      <w:b/>
      <w:bCs/>
      <w:smallCaps/>
      <w:spacing w:val="5"/>
    </w:rPr>
  </w:style>
  <w:style w:type="paragraph" w:customStyle="1" w:styleId="felirat">
    <w:name w:val="felirat"/>
    <w:basedOn w:val="Norml"/>
    <w:next w:val="Norm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Befejezs">
    <w:name w:val="Closing"/>
    <w:basedOn w:val="Norml"/>
    <w:link w:val="BefejezsChar"/>
    <w:uiPriority w:val="99"/>
    <w:semiHidden/>
    <w:unhideWhenUsed/>
    <w:pPr>
      <w:spacing w:after="0"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</w:style>
  <w:style w:type="table" w:styleId="Sznesrcs">
    <w:name w:val="Colorful Grid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Sznesrcs2jellszn">
    <w:name w:val="Colorful Grid Accent 2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Sznesrcs3jellszn">
    <w:name w:val="Colorful Grid Accent 3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Sznesrcs4jellszn">
    <w:name w:val="Colorful Grid Accent 4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Sznesrcs5jellszn">
    <w:name w:val="Colorful Grid Accent 5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Sznesrcs6jellszn">
    <w:name w:val="Colorful Grid Accent 6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Szneslista">
    <w:name w:val="Colorful List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Szneslista2jellszn">
    <w:name w:val="Colorful List Accent 2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Szneslista3jellszn">
    <w:name w:val="Colorful List Accent 3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Szneslista4jellszn">
    <w:name w:val="Colorful List Accent 4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Szneslista5jellszn">
    <w:name w:val="Colorful List Accent 5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Szneslista6jellszn">
    <w:name w:val="Colorful List Accent 6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Sznesrnykols">
    <w:name w:val="Colorful Shading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Sznesrnykols4jellszn">
    <w:name w:val="Colorful Shading Accent 4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szljegyzet-hivatkozs">
    <w:name w:val="széljegyzet-hivatkozás"/>
    <w:basedOn w:val="Bekezdsalapbettpusa"/>
    <w:uiPriority w:val="99"/>
    <w:semiHidden/>
    <w:unhideWhenUsed/>
    <w:rPr>
      <w:sz w:val="16"/>
    </w:rPr>
  </w:style>
  <w:style w:type="paragraph" w:customStyle="1" w:styleId="szljegyzetszvege">
    <w:name w:val="széljegyzet szövege"/>
    <w:basedOn w:val="Norml"/>
    <w:link w:val="Megjegyzsszvegnekkaraktere"/>
    <w:uiPriority w:val="99"/>
    <w:semiHidden/>
    <w:unhideWhenUsed/>
    <w:pPr>
      <w:spacing w:line="240" w:lineRule="auto"/>
    </w:pPr>
  </w:style>
  <w:style w:type="character" w:customStyle="1" w:styleId="Megjegyzsszvegnekkaraktere">
    <w:name w:val="Megjegyzés szövegének karaktere"/>
    <w:basedOn w:val="Bekezdsalapbettpusa"/>
    <w:link w:val="szljegyzetszvege"/>
    <w:uiPriority w:val="99"/>
    <w:semiHidden/>
    <w:rPr>
      <w:sz w:val="20"/>
    </w:rPr>
  </w:style>
  <w:style w:type="paragraph" w:customStyle="1" w:styleId="szljegyzettrgya">
    <w:name w:val="széljegyzet tárgya"/>
    <w:basedOn w:val="szljegyzetszvege"/>
    <w:next w:val="szljegyzetszvege"/>
    <w:link w:val="Megjegyzstrgynakkaraktere"/>
    <w:uiPriority w:val="99"/>
    <w:semiHidden/>
    <w:unhideWhenUsed/>
    <w:rPr>
      <w:b/>
      <w:bCs/>
    </w:rPr>
  </w:style>
  <w:style w:type="character" w:customStyle="1" w:styleId="Megjegyzstrgynakkaraktere">
    <w:name w:val="Megjegyzés tárgyának karaktere"/>
    <w:basedOn w:val="Megjegyzsszvegnekkaraktere"/>
    <w:link w:val="szljegyzettrgya"/>
    <w:uiPriority w:val="99"/>
    <w:semiHidden/>
    <w:rPr>
      <w:b/>
      <w:bCs/>
      <w:sz w:val="20"/>
    </w:rPr>
  </w:style>
  <w:style w:type="table" w:styleId="Sttlista">
    <w:name w:val="Dark List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Sttlista2jellszn">
    <w:name w:val="Dark List Accent 2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Sttlista3jellszn">
    <w:name w:val="Dark List Accent 3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Sttlista4jellszn">
    <w:name w:val="Dark List Accent 4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Sttlista5jellszn">
    <w:name w:val="Dark List Accent 5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Sttlista6jellszn">
    <w:name w:val="Dark List Accent 6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</w:style>
  <w:style w:type="character" w:customStyle="1" w:styleId="DtumChar">
    <w:name w:val="Dátum Char"/>
    <w:basedOn w:val="Bekezdsalapbettpusa"/>
    <w:link w:val="Dtum"/>
    <w:uiPriority w:val="99"/>
    <w:semiHidden/>
  </w:style>
  <w:style w:type="paragraph" w:customStyle="1" w:styleId="Dokumentumtrkp">
    <w:name w:val="Dokumentumtérkép:"/>
    <w:basedOn w:val="Norml"/>
    <w:link w:val="Dokumentumtrkpkaraktere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kumentumtrkpkaraktere">
    <w:name w:val="Dokumentumtérkép karaktere"/>
    <w:basedOn w:val="Bekezdsalapbettpusa"/>
    <w:link w:val="Dokumentumtrkp"/>
    <w:uiPriority w:val="99"/>
    <w:semiHidden/>
    <w:rPr>
      <w:rFonts w:ascii="Tahoma" w:hAnsi="Tahoma" w:cs="Tahoma"/>
      <w:sz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pPr>
      <w:spacing w:after="0" w:line="240" w:lineRule="auto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</w:style>
  <w:style w:type="character" w:styleId="Kiemels">
    <w:name w:val="Emphasis"/>
    <w:basedOn w:val="Bekezdsalapbettpusa"/>
    <w:uiPriority w:val="20"/>
    <w:semiHidden/>
    <w:unhideWhenUsed/>
    <w:rPr>
      <w:i/>
      <w:iCs/>
    </w:rPr>
  </w:style>
  <w:style w:type="character" w:customStyle="1" w:styleId="vgjegyzet-hivatkozs">
    <w:name w:val="végjegyzet-hivatkozás"/>
    <w:basedOn w:val="Bekezdsalapbettpusa"/>
    <w:uiPriority w:val="99"/>
    <w:semiHidden/>
    <w:unhideWhenUsed/>
    <w:rPr>
      <w:vertAlign w:val="superscript"/>
    </w:rPr>
  </w:style>
  <w:style w:type="paragraph" w:customStyle="1" w:styleId="vgjegyzetszvege">
    <w:name w:val="végjegyzet szövege"/>
    <w:basedOn w:val="Norml"/>
    <w:link w:val="Vgjegyzetszvegkaraktere"/>
    <w:uiPriority w:val="99"/>
    <w:semiHidden/>
    <w:unhideWhenUsed/>
    <w:pPr>
      <w:spacing w:after="0" w:line="240" w:lineRule="auto"/>
    </w:pPr>
  </w:style>
  <w:style w:type="character" w:customStyle="1" w:styleId="Vgjegyzetszvegkaraktere">
    <w:name w:val="Végjegyzetszöveg karaktere"/>
    <w:basedOn w:val="Bekezdsalapbettpusa"/>
    <w:link w:val="vgjegyzetszvege"/>
    <w:uiPriority w:val="99"/>
    <w:semiHidden/>
    <w:rPr>
      <w:sz w:val="20"/>
    </w:rPr>
  </w:style>
  <w:style w:type="paragraph" w:customStyle="1" w:styleId="bortkcm">
    <w:name w:val="borítékcím"/>
    <w:basedOn w:val="Norm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feladcmebortkon">
    <w:name w:val="feladó címe borítékon"/>
    <w:basedOn w:val="Norm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Megltogatotthivatkozs">
    <w:name w:val="Meglátogatott hivatkozás"/>
    <w:basedOn w:val="Bekezdsalapbettpusa"/>
    <w:uiPriority w:val="99"/>
    <w:semiHidden/>
    <w:unhideWhenUsed/>
    <w:rPr>
      <w:color w:val="969696" w:themeColor="followedHyperlink"/>
      <w:u w:val="single"/>
    </w:rPr>
  </w:style>
  <w:style w:type="character" w:styleId="Lbjegyzet-hivatkozs">
    <w:name w:val="footnote reference"/>
    <w:basedOn w:val="Bekezdsalapbettpusa"/>
    <w:uiPriority w:val="99"/>
    <w:semiHidden/>
    <w:unhideWhenUsed/>
    <w:rPr>
      <w:vertAlign w:val="superscript"/>
    </w:rPr>
  </w:style>
  <w:style w:type="paragraph" w:customStyle="1" w:styleId="lbjegyzetszvege">
    <w:name w:val="lábjegyzet szövege"/>
    <w:basedOn w:val="Norml"/>
    <w:link w:val="Lbjegyzetszvegkaraktere"/>
    <w:uiPriority w:val="99"/>
    <w:semiHidden/>
    <w:unhideWhenUsed/>
    <w:pPr>
      <w:spacing w:after="0" w:line="240" w:lineRule="auto"/>
    </w:pPr>
  </w:style>
  <w:style w:type="character" w:customStyle="1" w:styleId="Lbjegyzetszvegkaraktere">
    <w:name w:val="Lábjegyzetszöveg karaktere"/>
    <w:basedOn w:val="Bekezdsalapbettpusa"/>
    <w:link w:val="lbjegyzetszvege"/>
    <w:uiPriority w:val="99"/>
    <w:semiHidden/>
    <w:rPr>
      <w:sz w:val="20"/>
    </w:rPr>
  </w:style>
  <w:style w:type="character" w:customStyle="1" w:styleId="Cmsor3karaktere">
    <w:name w:val="Címsor 3 karaktere"/>
    <w:basedOn w:val="Bekezdsalapbettpusa"/>
    <w:link w:val="cmsor30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Cmsor4karaktere">
    <w:name w:val="Címsor 4 karaktere"/>
    <w:basedOn w:val="Bekezdsalapbettpusa"/>
    <w:link w:val="cmsor40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Cmsor5karaktere">
    <w:name w:val="Címsor 5 karaktere"/>
    <w:basedOn w:val="Bekezdsalapbettpusa"/>
    <w:link w:val="cmsor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Cmsor6karaktere">
    <w:name w:val="Címsor 6 karaktere"/>
    <w:basedOn w:val="Bekezdsalapbettpusa"/>
    <w:link w:val="cmsor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Cmsor7karaktere">
    <w:name w:val="Címsor 7 karaktere"/>
    <w:basedOn w:val="Bekezdsalapbettpusa"/>
    <w:link w:val="cmsor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Cmsor8karaktere">
    <w:name w:val="Címsor 8 karaktere"/>
    <w:basedOn w:val="Bekezdsalapbettpusa"/>
    <w:link w:val="cmsor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Cmsor9karaktere">
    <w:name w:val="Címsor 9 karaktere"/>
    <w:basedOn w:val="Bekezdsalapbettpusa"/>
    <w:link w:val="cmsor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-mozaiksz">
    <w:name w:val="HTML Acronym"/>
    <w:basedOn w:val="Bekezdsalapbettpusa"/>
    <w:uiPriority w:val="99"/>
    <w:semiHidden/>
    <w:unhideWhenUsed/>
  </w:style>
  <w:style w:type="paragraph" w:styleId="HTML-cm">
    <w:name w:val="HTML Address"/>
    <w:basedOn w:val="Norml"/>
    <w:link w:val="HTML-cm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Pr>
      <w:i/>
      <w:iCs/>
    </w:rPr>
  </w:style>
  <w:style w:type="character" w:styleId="HTML-idzet">
    <w:name w:val="HTML Cite"/>
    <w:basedOn w:val="Bekezdsalapbettpusa"/>
    <w:uiPriority w:val="99"/>
    <w:semiHidden/>
    <w:unhideWhenUsed/>
    <w:rPr>
      <w:i/>
      <w:iCs/>
    </w:rPr>
  </w:style>
  <w:style w:type="character" w:styleId="HTML-kd">
    <w:name w:val="HTML Code"/>
    <w:basedOn w:val="Bekezdsalapbettpusa"/>
    <w:uiPriority w:val="99"/>
    <w:semiHidden/>
    <w:unhideWhenUsed/>
    <w:rPr>
      <w:rFonts w:ascii="Consolas" w:hAnsi="Consolas" w:cs="Consolas"/>
      <w:sz w:val="20"/>
    </w:rPr>
  </w:style>
  <w:style w:type="character" w:styleId="HTML-definci">
    <w:name w:val="HTML Definition"/>
    <w:basedOn w:val="Bekezdsalapbettpusa"/>
    <w:uiPriority w:val="99"/>
    <w:semiHidden/>
    <w:unhideWhenUsed/>
    <w:rPr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Pr>
      <w:rFonts w:ascii="Consolas" w:hAnsi="Consolas" w:cs="Consolas"/>
      <w:sz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Pr>
      <w:rFonts w:ascii="Consolas" w:hAnsi="Consolas" w:cs="Consolas"/>
      <w:sz w:val="20"/>
    </w:rPr>
  </w:style>
  <w:style w:type="character" w:styleId="HTML-minta">
    <w:name w:val="HTML Sample"/>
    <w:basedOn w:val="Bekezdsalapbettpusa"/>
    <w:uiPriority w:val="99"/>
    <w:semiHidden/>
    <w:unhideWhenUsed/>
    <w:rPr>
      <w:rFonts w:ascii="Consolas" w:hAnsi="Consolas" w:cs="Consolas"/>
      <w:sz w:val="24"/>
    </w:rPr>
  </w:style>
  <w:style w:type="character" w:styleId="HTML-rgp">
    <w:name w:val="HTML Typewriter"/>
    <w:basedOn w:val="Bekezdsalapbettpusa"/>
    <w:uiPriority w:val="99"/>
    <w:semiHidden/>
    <w:unhideWhenUsed/>
    <w:rPr>
      <w:rFonts w:ascii="Consolas" w:hAnsi="Consolas" w:cs="Consolas"/>
      <w:sz w:val="20"/>
    </w:rPr>
  </w:style>
  <w:style w:type="character" w:styleId="HTML-vltoz">
    <w:name w:val="HTML Variable"/>
    <w:basedOn w:val="Bekezdsalapbettpusa"/>
    <w:uiPriority w:val="99"/>
    <w:semiHidden/>
    <w:unhideWhenUsed/>
    <w:rPr>
      <w:i/>
      <w:iCs/>
    </w:rPr>
  </w:style>
  <w:style w:type="character" w:customStyle="1" w:styleId="Hivatkozs">
    <w:name w:val="Hivatkozás"/>
    <w:basedOn w:val="Bekezdsalapbettpusa"/>
    <w:uiPriority w:val="99"/>
    <w:unhideWhenUsed/>
    <w:rPr>
      <w:color w:val="646464" w:themeColor="hyperlink"/>
      <w:u w:val="single"/>
    </w:rPr>
  </w:style>
  <w:style w:type="paragraph" w:customStyle="1" w:styleId="trgymutat1">
    <w:name w:val="tárgymutató 1"/>
    <w:basedOn w:val="Norml"/>
    <w:next w:val="Norml"/>
    <w:autoRedefine/>
    <w:uiPriority w:val="99"/>
    <w:semiHidden/>
    <w:unhideWhenUsed/>
    <w:pPr>
      <w:spacing w:after="0" w:line="240" w:lineRule="auto"/>
      <w:ind w:left="220" w:hanging="220"/>
    </w:pPr>
  </w:style>
  <w:style w:type="paragraph" w:customStyle="1" w:styleId="trgymutat2">
    <w:name w:val="tárgymutató 2"/>
    <w:basedOn w:val="Norml"/>
    <w:next w:val="Norml"/>
    <w:autoRedefine/>
    <w:uiPriority w:val="99"/>
    <w:semiHidden/>
    <w:unhideWhenUsed/>
    <w:pPr>
      <w:spacing w:after="0" w:line="240" w:lineRule="auto"/>
      <w:ind w:left="440" w:hanging="220"/>
    </w:pPr>
  </w:style>
  <w:style w:type="paragraph" w:customStyle="1" w:styleId="trgymutat3">
    <w:name w:val="tárgymutató 3"/>
    <w:basedOn w:val="Norml"/>
    <w:next w:val="Norml"/>
    <w:autoRedefine/>
    <w:uiPriority w:val="99"/>
    <w:semiHidden/>
    <w:unhideWhenUsed/>
    <w:pPr>
      <w:spacing w:after="0" w:line="240" w:lineRule="auto"/>
      <w:ind w:left="660" w:hanging="220"/>
    </w:pPr>
  </w:style>
  <w:style w:type="paragraph" w:customStyle="1" w:styleId="trgymutat4">
    <w:name w:val="tárgymutató 4"/>
    <w:basedOn w:val="Norml"/>
    <w:next w:val="Norml"/>
    <w:autoRedefine/>
    <w:uiPriority w:val="99"/>
    <w:semiHidden/>
    <w:unhideWhenUsed/>
    <w:pPr>
      <w:spacing w:after="0" w:line="240" w:lineRule="auto"/>
      <w:ind w:left="880" w:hanging="220"/>
    </w:pPr>
  </w:style>
  <w:style w:type="paragraph" w:customStyle="1" w:styleId="trgymutat5">
    <w:name w:val="tárgymutató 5"/>
    <w:basedOn w:val="Norml"/>
    <w:next w:val="Norml"/>
    <w:autoRedefine/>
    <w:uiPriority w:val="99"/>
    <w:semiHidden/>
    <w:unhideWhenUsed/>
    <w:pPr>
      <w:spacing w:after="0" w:line="240" w:lineRule="auto"/>
      <w:ind w:left="1100" w:hanging="220"/>
    </w:pPr>
  </w:style>
  <w:style w:type="paragraph" w:customStyle="1" w:styleId="trgymutat6">
    <w:name w:val="tárgymutató 6"/>
    <w:basedOn w:val="Norml"/>
    <w:next w:val="Norml"/>
    <w:autoRedefine/>
    <w:uiPriority w:val="99"/>
    <w:semiHidden/>
    <w:unhideWhenUsed/>
    <w:pPr>
      <w:spacing w:after="0" w:line="240" w:lineRule="auto"/>
      <w:ind w:left="1320" w:hanging="220"/>
    </w:pPr>
  </w:style>
  <w:style w:type="paragraph" w:customStyle="1" w:styleId="trgymutat7">
    <w:name w:val="tárgymutató 7"/>
    <w:basedOn w:val="Norml"/>
    <w:next w:val="Norml"/>
    <w:autoRedefine/>
    <w:uiPriority w:val="99"/>
    <w:semiHidden/>
    <w:unhideWhenUsed/>
    <w:pPr>
      <w:spacing w:after="0" w:line="240" w:lineRule="auto"/>
      <w:ind w:left="1540" w:hanging="220"/>
    </w:pPr>
  </w:style>
  <w:style w:type="paragraph" w:customStyle="1" w:styleId="trgymutat8">
    <w:name w:val="tárgymutató 8"/>
    <w:basedOn w:val="Norml"/>
    <w:next w:val="Norml"/>
    <w:autoRedefine/>
    <w:uiPriority w:val="99"/>
    <w:semiHidden/>
    <w:unhideWhenUsed/>
    <w:pPr>
      <w:spacing w:after="0" w:line="240" w:lineRule="auto"/>
      <w:ind w:left="1760" w:hanging="220"/>
    </w:pPr>
  </w:style>
  <w:style w:type="paragraph" w:customStyle="1" w:styleId="trgymutat9">
    <w:name w:val="tárgymutató 9"/>
    <w:basedOn w:val="Norml"/>
    <w:next w:val="Norml"/>
    <w:autoRedefine/>
    <w:uiPriority w:val="99"/>
    <w:semiHidden/>
    <w:unhideWhenUsed/>
    <w:pPr>
      <w:spacing w:after="0" w:line="240" w:lineRule="auto"/>
      <w:ind w:left="1980" w:hanging="220"/>
    </w:pPr>
  </w:style>
  <w:style w:type="paragraph" w:customStyle="1" w:styleId="trgymutatcm">
    <w:name w:val="tárgymutatócím"/>
    <w:basedOn w:val="Norml"/>
    <w:next w:val="trgymutat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Erskiemels">
    <w:name w:val="Intense Emphasis"/>
    <w:basedOn w:val="Bekezdsalapbettpusa"/>
    <w:uiPriority w:val="21"/>
    <w:semiHidden/>
    <w:unhideWhenUsed/>
    <w:rPr>
      <w:b/>
      <w:bCs/>
      <w:i/>
      <w:iCs/>
      <w:color w:val="7E97AD" w:themeColor="accent1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b/>
      <w:bCs/>
      <w:i/>
      <w:iCs/>
      <w:color w:val="7E97AD" w:themeColor="accent1"/>
    </w:rPr>
  </w:style>
  <w:style w:type="character" w:styleId="Ershivatkozs">
    <w:name w:val="Intense Reference"/>
    <w:basedOn w:val="Bekezdsalapbettpusa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Vilgosrcs">
    <w:name w:val="Light Grid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Vilgosrcs2jellszn">
    <w:name w:val="Light Grid Accent 2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Vilgosrcs3jellszn">
    <w:name w:val="Light Grid Accent 3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Vilgosrcs4jellszn">
    <w:name w:val="Light Grid Accent 4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Vilgosrcs5jellszn">
    <w:name w:val="Light Grid Accent 5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Vilgosrcs6jellszn">
    <w:name w:val="Light Grid Accent 6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Vilgoslista">
    <w:name w:val="Light List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Vilgoslista2jellszn">
    <w:name w:val="Light List Accent 2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Vilgoslista3jellszn">
    <w:name w:val="Light List Accent 3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Vilgoslista4jellszn">
    <w:name w:val="Light List Accent 4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Vilgoslista5jellszn">
    <w:name w:val="Light List Accent 5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Vilgoslista6jellszn">
    <w:name w:val="Light List Accent 6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Vilgostnus">
    <w:name w:val="Light Shading"/>
    <w:basedOn w:val="Normltblzat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Vilgosrnykols2jellszn">
    <w:name w:val="Light Shading Accent 2"/>
    <w:basedOn w:val="Normltblzat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Vilgosrnykols3jellszn">
    <w:name w:val="Light Shading Accent 3"/>
    <w:basedOn w:val="Normltblzat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Vilgosrnykols4jellszn">
    <w:name w:val="Light Shading Accent 4"/>
    <w:basedOn w:val="Normltblzat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Vilgosrnykols5jellszn">
    <w:name w:val="Light Shading Accent 5"/>
    <w:basedOn w:val="Normltblzat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Vilgosrnykols6jellszn">
    <w:name w:val="Light Shading Accent 6"/>
    <w:basedOn w:val="Normltblzat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customStyle="1" w:styleId="sorszma">
    <w:name w:val="sor száma"/>
    <w:basedOn w:val="Bekezdsalapbettpusa"/>
    <w:uiPriority w:val="99"/>
    <w:semiHidden/>
    <w:unhideWhenUsed/>
  </w:style>
  <w:style w:type="paragraph" w:customStyle="1" w:styleId="SharePoint-lista">
    <w:name w:val="SharePoint-lista"/>
    <w:basedOn w:val="Norml"/>
    <w:uiPriority w:val="99"/>
    <w:semiHidden/>
    <w:unhideWhenUsed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pPr>
      <w:ind w:left="1800" w:hanging="360"/>
      <w:contextualSpacing/>
    </w:pPr>
  </w:style>
  <w:style w:type="paragraph" w:styleId="Felsorols">
    <w:name w:val="List Bullet"/>
    <w:basedOn w:val="Norml"/>
    <w:uiPriority w:val="1"/>
    <w:unhideWhenUsed/>
    <w:qFormat/>
    <w:pPr>
      <w:numPr>
        <w:numId w:val="1"/>
      </w:numPr>
      <w:spacing w:after="40"/>
    </w:pPr>
  </w:style>
  <w:style w:type="paragraph" w:styleId="Felsorols2">
    <w:name w:val="List Bullet 2"/>
    <w:basedOn w:val="Norml"/>
    <w:uiPriority w:val="99"/>
    <w:semiHidden/>
    <w:unhideWhenUsed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pPr>
      <w:spacing w:after="120"/>
      <w:ind w:left="1800"/>
      <w:contextualSpacing/>
    </w:pPr>
  </w:style>
  <w:style w:type="paragraph" w:styleId="Szmozottlista">
    <w:name w:val="List Number"/>
    <w:basedOn w:val="Norml"/>
    <w:uiPriority w:val="1"/>
    <w:unhideWhenUsed/>
    <w:qFormat/>
    <w:pPr>
      <w:numPr>
        <w:numId w:val="19"/>
      </w:numPr>
      <w:contextualSpacing/>
    </w:pPr>
  </w:style>
  <w:style w:type="paragraph" w:styleId="Szmozottlista2">
    <w:name w:val="List Number 2"/>
    <w:basedOn w:val="Norml"/>
    <w:uiPriority w:val="1"/>
    <w:unhideWhenUsed/>
    <w:qFormat/>
    <w:pPr>
      <w:numPr>
        <w:ilvl w:val="1"/>
        <w:numId w:val="19"/>
      </w:numPr>
      <w:contextualSpacing/>
    </w:pPr>
  </w:style>
  <w:style w:type="paragraph" w:styleId="Szmozottlista3">
    <w:name w:val="List Number 3"/>
    <w:basedOn w:val="Norml"/>
    <w:uiPriority w:val="18"/>
    <w:unhideWhenUsed/>
    <w:qFormat/>
    <w:pPr>
      <w:numPr>
        <w:ilvl w:val="2"/>
        <w:numId w:val="19"/>
      </w:numPr>
      <w:contextualSpacing/>
    </w:pPr>
  </w:style>
  <w:style w:type="paragraph" w:styleId="Szmozottlista4">
    <w:name w:val="List Number 4"/>
    <w:basedOn w:val="Norml"/>
    <w:uiPriority w:val="18"/>
    <w:semiHidden/>
    <w:unhideWhenUsed/>
    <w:pPr>
      <w:numPr>
        <w:ilvl w:val="3"/>
        <w:numId w:val="19"/>
      </w:numPr>
      <w:contextualSpacing/>
    </w:pPr>
  </w:style>
  <w:style w:type="paragraph" w:styleId="Szmozottlista5">
    <w:name w:val="List Number 5"/>
    <w:basedOn w:val="Norm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aszerbekezds">
    <w:name w:val="List Paragraph"/>
    <w:basedOn w:val="Norml"/>
    <w:uiPriority w:val="34"/>
    <w:unhideWhenUsed/>
    <w:pPr>
      <w:ind w:left="720"/>
      <w:contextualSpacing/>
    </w:pPr>
  </w:style>
  <w:style w:type="paragraph" w:customStyle="1" w:styleId="makr">
    <w:name w:val="makró"/>
    <w:link w:val="Makrszvegkaraktere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krszvegkaraktere">
    <w:name w:val="Makrószöveg karaktere"/>
    <w:basedOn w:val="Bekezdsalapbettpusa"/>
    <w:link w:val="makr"/>
    <w:uiPriority w:val="99"/>
    <w:semiHidden/>
    <w:rPr>
      <w:rFonts w:ascii="Consolas" w:hAnsi="Consolas" w:cs="Consolas"/>
      <w:sz w:val="20"/>
    </w:rPr>
  </w:style>
  <w:style w:type="table" w:styleId="Kzepesrcs1">
    <w:name w:val="Medium Grid 1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Kzepesrcs12jellszn">
    <w:name w:val="Medium Grid 1 Accent 2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Kzepesrcs13jellszn">
    <w:name w:val="Medium Grid 1 Accent 3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Kzepesrcs14jellszn">
    <w:name w:val="Medium Grid 1 Accent 4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Kzepesrcs15jellszn">
    <w:name w:val="Medium Grid 1 Accent 5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Kzepesrcs16jellszn">
    <w:name w:val="Medium Grid 1 Accent 6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Kzepesrcs2">
    <w:name w:val="Medium Grid 2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Kzepesrcs32jellszn">
    <w:name w:val="Medium Grid 3 Accent 2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Kzepesrcs33jellszn">
    <w:name w:val="Medium Grid 3 Accent 3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Kzepesrcs34jellszn">
    <w:name w:val="Medium Grid 3 Accent 4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Kzepesrcs35jellszn">
    <w:name w:val="Medium Grid 3 Accent 5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Kzepesrcs36jellszn">
    <w:name w:val="Medium Grid 3 Accent 6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Kzepeslista1">
    <w:name w:val="Medium List 1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Kzepeslista12jellszn">
    <w:name w:val="Medium List 1 Accent 2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Kzepeslista13jellszn">
    <w:name w:val="Medium List 1 Accent 3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Kzepeslista14jellszn">
    <w:name w:val="Medium List 1 Accent 4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Kzepeslista15jellszn">
    <w:name w:val="Medium List 1 Accent 5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Kzepeslista16jellszn">
    <w:name w:val="Medium List 1 Accent 6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Kzepeslista2">
    <w:name w:val="Medium List 2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lbehzs">
    <w:name w:val="Normal Indent"/>
    <w:basedOn w:val="Norml"/>
    <w:uiPriority w:val="99"/>
    <w:semiHidden/>
    <w:unhideWhenUsed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pPr>
      <w:spacing w:after="0"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</w:style>
  <w:style w:type="character" w:customStyle="1" w:styleId="oldalszm">
    <w:name w:val="oldalszám"/>
    <w:basedOn w:val="Bekezdsalapbettpusa"/>
    <w:uiPriority w:val="99"/>
    <w:semiHidden/>
    <w:unhideWhenUsed/>
  </w:style>
  <w:style w:type="paragraph" w:customStyle="1" w:styleId="Egyszerszveg">
    <w:name w:val="Egyszerű szöveg"/>
    <w:basedOn w:val="Norml"/>
    <w:link w:val="Egyszerszvegkaraktere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Egyszerszvegkaraktere">
    <w:name w:val="Egyszerű szöveg karaktere"/>
    <w:basedOn w:val="Bekezdsalapbettpusa"/>
    <w:link w:val="Egyszerszveg"/>
    <w:uiPriority w:val="99"/>
    <w:semiHidden/>
    <w:rPr>
      <w:rFonts w:ascii="Consolas" w:hAnsi="Consolas" w:cs="Consolas"/>
      <w:sz w:val="21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</w:style>
  <w:style w:type="character" w:customStyle="1" w:styleId="MegszltsChar">
    <w:name w:val="Megszólítás Char"/>
    <w:basedOn w:val="Bekezdsalapbettpusa"/>
    <w:link w:val="Megszlts"/>
    <w:uiPriority w:val="99"/>
    <w:semiHidden/>
  </w:style>
  <w:style w:type="paragraph" w:styleId="Alrs">
    <w:name w:val="Signature"/>
    <w:basedOn w:val="Norml"/>
    <w:link w:val="Alrs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AlrsChar">
    <w:name w:val="Aláírás Char"/>
    <w:basedOn w:val="Bekezdsalapbettpusa"/>
    <w:link w:val="Alrs"/>
    <w:uiPriority w:val="9"/>
    <w:rPr>
      <w:kern w:val="20"/>
    </w:rPr>
  </w:style>
  <w:style w:type="character" w:customStyle="1" w:styleId="Vastag">
    <w:name w:val="Vastag"/>
    <w:basedOn w:val="Bekezdsalapbettpusa"/>
    <w:uiPriority w:val="1"/>
    <w:unhideWhenUsed/>
    <w:qFormat/>
    <w:rPr>
      <w:b/>
      <w:bCs/>
    </w:rPr>
  </w:style>
  <w:style w:type="paragraph" w:styleId="Alcm">
    <w:name w:val="Subtitle"/>
    <w:basedOn w:val="Norml"/>
    <w:next w:val="Norml"/>
    <w:link w:val="Alcm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AlcmChar">
    <w:name w:val="Alcím Char"/>
    <w:basedOn w:val="Bekezdsalapbettpusa"/>
    <w:link w:val="Alcm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Finomkiemels">
    <w:name w:val="Subtle Emphasis"/>
    <w:basedOn w:val="Bekezdsalapbettpusa"/>
    <w:uiPriority w:val="19"/>
    <w:semiHidden/>
    <w:unhideWhenUsed/>
    <w:rPr>
      <w:i/>
      <w:iCs/>
      <w:color w:val="808080" w:themeColor="text1" w:themeTint="7F"/>
    </w:rPr>
  </w:style>
  <w:style w:type="character" w:styleId="Finomhivatkozs">
    <w:name w:val="Subtle Reference"/>
    <w:basedOn w:val="Bekezdsalapbettpusa"/>
    <w:uiPriority w:val="31"/>
    <w:semiHidden/>
    <w:unhideWhenUsed/>
    <w:rPr>
      <w:smallCaps/>
      <w:color w:val="CC8E60" w:themeColor="accent2"/>
      <w:u w:val="single"/>
    </w:rPr>
  </w:style>
  <w:style w:type="table" w:styleId="Trhatstblzat1">
    <w:name w:val="Table 3D effects 1"/>
    <w:basedOn w:val="Normltblzat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blzatoszlopok1">
    <w:name w:val="Táblázatoszlopok 1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2">
    <w:name w:val="Táblázatoszlopok 2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3">
    <w:name w:val="Táblázatoszlopok 3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4">
    <w:name w:val="Táblázatoszlopok 4"/>
    <w:basedOn w:val="Normltblzat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blzatoszlopok5">
    <w:name w:val="Táblázatoszlopok 5"/>
    <w:basedOn w:val="Normltblzat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1">
    <w:name w:val="Table List 1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hivatkozsjegyzk">
    <w:name w:val="hivatkozásjegyzék"/>
    <w:basedOn w:val="Norml"/>
    <w:next w:val="Norml"/>
    <w:uiPriority w:val="99"/>
    <w:semiHidden/>
    <w:unhideWhenUsed/>
    <w:pPr>
      <w:spacing w:after="0"/>
      <w:ind w:left="220" w:hanging="220"/>
    </w:pPr>
  </w:style>
  <w:style w:type="paragraph" w:customStyle="1" w:styleId="brajegyzk">
    <w:name w:val="ábrajegyzék"/>
    <w:basedOn w:val="Norml"/>
    <w:next w:val="Norml"/>
    <w:uiPriority w:val="99"/>
    <w:semiHidden/>
    <w:unhideWhenUsed/>
    <w:pPr>
      <w:spacing w:after="0"/>
    </w:pPr>
  </w:style>
  <w:style w:type="table" w:styleId="Profitblzat">
    <w:name w:val="Table Professional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m">
    <w:name w:val="Title"/>
    <w:basedOn w:val="Norml"/>
    <w:next w:val="Norml"/>
    <w:link w:val="Cm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mChar">
    <w:name w:val="Cím Char"/>
    <w:basedOn w:val="Bekezdsalapbettpusa"/>
    <w:link w:val="Cm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customStyle="1" w:styleId="hivatkozsjegyzk-fej">
    <w:name w:val="hivatkozásjegyzék-fej"/>
    <w:basedOn w:val="Norml"/>
    <w:next w:val="Norm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customStyle="1" w:styleId="tj1">
    <w:name w:val="tj 1"/>
    <w:basedOn w:val="Norml"/>
    <w:next w:val="Norml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customStyle="1" w:styleId="tj2">
    <w:name w:val="tj 2"/>
    <w:basedOn w:val="Norml"/>
    <w:next w:val="Norml"/>
    <w:autoRedefine/>
    <w:uiPriority w:val="39"/>
    <w:unhideWhenUsed/>
    <w:pPr>
      <w:spacing w:after="100"/>
      <w:ind w:left="220"/>
    </w:pPr>
  </w:style>
  <w:style w:type="paragraph" w:customStyle="1" w:styleId="tj3">
    <w:name w:val="tj 3"/>
    <w:basedOn w:val="Norml"/>
    <w:next w:val="Norml"/>
    <w:autoRedefine/>
    <w:uiPriority w:val="39"/>
    <w:semiHidden/>
    <w:unhideWhenUsed/>
    <w:pPr>
      <w:spacing w:after="100"/>
      <w:ind w:left="440"/>
    </w:pPr>
  </w:style>
  <w:style w:type="paragraph" w:customStyle="1" w:styleId="tj4">
    <w:name w:val="tj 4"/>
    <w:basedOn w:val="Norml"/>
    <w:next w:val="Norml"/>
    <w:autoRedefine/>
    <w:uiPriority w:val="39"/>
    <w:semiHidden/>
    <w:unhideWhenUsed/>
    <w:pPr>
      <w:spacing w:after="100"/>
      <w:ind w:left="660"/>
    </w:pPr>
  </w:style>
  <w:style w:type="paragraph" w:customStyle="1" w:styleId="tj5">
    <w:name w:val="tj 5"/>
    <w:basedOn w:val="Norml"/>
    <w:next w:val="Norml"/>
    <w:autoRedefine/>
    <w:uiPriority w:val="39"/>
    <w:semiHidden/>
    <w:unhideWhenUsed/>
    <w:pPr>
      <w:spacing w:after="100"/>
      <w:ind w:left="880"/>
    </w:pPr>
  </w:style>
  <w:style w:type="paragraph" w:customStyle="1" w:styleId="tj6">
    <w:name w:val="tj 6"/>
    <w:basedOn w:val="Norml"/>
    <w:next w:val="Norml"/>
    <w:autoRedefine/>
    <w:uiPriority w:val="39"/>
    <w:semiHidden/>
    <w:unhideWhenUsed/>
    <w:pPr>
      <w:spacing w:after="100"/>
      <w:ind w:left="1100"/>
    </w:pPr>
  </w:style>
  <w:style w:type="paragraph" w:customStyle="1" w:styleId="tj7">
    <w:name w:val="tj 7"/>
    <w:basedOn w:val="Norml"/>
    <w:next w:val="Norml"/>
    <w:autoRedefine/>
    <w:uiPriority w:val="39"/>
    <w:semiHidden/>
    <w:unhideWhenUsed/>
    <w:pPr>
      <w:spacing w:after="100"/>
      <w:ind w:left="1320"/>
    </w:pPr>
  </w:style>
  <w:style w:type="paragraph" w:customStyle="1" w:styleId="tj8">
    <w:name w:val="tj 8"/>
    <w:basedOn w:val="Norml"/>
    <w:next w:val="Norml"/>
    <w:autoRedefine/>
    <w:uiPriority w:val="39"/>
    <w:semiHidden/>
    <w:unhideWhenUsed/>
    <w:pPr>
      <w:spacing w:after="100"/>
      <w:ind w:left="1540"/>
    </w:pPr>
  </w:style>
  <w:style w:type="paragraph" w:customStyle="1" w:styleId="tj9">
    <w:name w:val="tj 9"/>
    <w:basedOn w:val="Norml"/>
    <w:next w:val="Norml"/>
    <w:autoRedefine/>
    <w:uiPriority w:val="39"/>
    <w:semiHidden/>
    <w:unhideWhenUsed/>
    <w:pPr>
      <w:spacing w:after="100"/>
      <w:ind w:left="1760"/>
    </w:pPr>
  </w:style>
  <w:style w:type="paragraph" w:styleId="Tartalomjegyzkcmsora">
    <w:name w:val="TOC Heading"/>
    <w:basedOn w:val="cmsor10"/>
    <w:next w:val="Norml"/>
    <w:uiPriority w:val="39"/>
    <w:unhideWhenUsed/>
    <w:qFormat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</w:style>
  <w:style w:type="paragraph" w:customStyle="1" w:styleId="Tblzatfejlc">
    <w:name w:val="Táblázatfejléc"/>
    <w:basedOn w:val="Norm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blzatszvegtizedesjegye">
    <w:name w:val="Táblázatszöveg tizedesjegye"/>
    <w:basedOn w:val="Norm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Pnzgyitblzat">
    <w:name w:val="Pénzügyi táblázat"/>
    <w:basedOn w:val="Normltblzat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vesjelents">
    <w:name w:val="Éves jelentés"/>
    <w:uiPriority w:val="99"/>
    <w:pPr>
      <w:numPr>
        <w:numId w:val="17"/>
      </w:numPr>
    </w:pPr>
  </w:style>
  <w:style w:type="paragraph" w:customStyle="1" w:styleId="Kivonat">
    <w:name w:val="Kivonat"/>
    <w:basedOn w:val="Norm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blzatszveg">
    <w:name w:val="Táblázatszöveg"/>
    <w:basedOn w:val="Norml"/>
    <w:uiPriority w:val="9"/>
    <w:qFormat/>
    <w:pPr>
      <w:spacing w:before="60" w:after="60" w:line="240" w:lineRule="auto"/>
      <w:ind w:left="144" w:right="144"/>
    </w:pPr>
  </w:style>
  <w:style w:type="paragraph" w:customStyle="1" w:styleId="Fordtotttblzatfejlc">
    <w:name w:val="Fordított táblázatfejléc"/>
    <w:basedOn w:val="Norm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Sznezettlfej">
    <w:name w:val="Színezett élőfej"/>
    <w:basedOn w:val="Norm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styleId="lfej0">
    <w:name w:val="header"/>
    <w:basedOn w:val="Norml"/>
    <w:link w:val="lfejChar"/>
    <w:uiPriority w:val="99"/>
    <w:unhideWhenUsed/>
    <w:rsid w:val="009A545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0"/>
    <w:uiPriority w:val="99"/>
    <w:rsid w:val="009A545F"/>
    <w:rPr>
      <w:kern w:val="20"/>
    </w:rPr>
  </w:style>
  <w:style w:type="paragraph" w:styleId="llb0">
    <w:name w:val="footer"/>
    <w:basedOn w:val="Norml"/>
    <w:link w:val="llbChar"/>
    <w:uiPriority w:val="99"/>
    <w:unhideWhenUsed/>
    <w:rsid w:val="009A545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0"/>
    <w:uiPriority w:val="99"/>
    <w:rsid w:val="009A545F"/>
    <w:rPr>
      <w:kern w:val="20"/>
    </w:rPr>
  </w:style>
  <w:style w:type="paragraph" w:styleId="TJ10">
    <w:name w:val="toc 1"/>
    <w:basedOn w:val="Norml"/>
    <w:next w:val="Norml"/>
    <w:autoRedefine/>
    <w:uiPriority w:val="39"/>
    <w:unhideWhenUsed/>
    <w:rsid w:val="00E64545"/>
    <w:pPr>
      <w:tabs>
        <w:tab w:val="right" w:leader="underscore" w:pos="8873"/>
      </w:tabs>
      <w:spacing w:before="100" w:after="0" w:line="240" w:lineRule="auto"/>
    </w:pPr>
    <w:rPr>
      <w:b/>
      <w:bCs/>
      <w:i/>
      <w:iCs/>
      <w:sz w:val="24"/>
      <w:szCs w:val="24"/>
    </w:rPr>
  </w:style>
  <w:style w:type="paragraph" w:styleId="TJ20">
    <w:name w:val="toc 2"/>
    <w:basedOn w:val="Norml"/>
    <w:next w:val="Norml"/>
    <w:autoRedefine/>
    <w:uiPriority w:val="39"/>
    <w:unhideWhenUsed/>
    <w:rsid w:val="00027DFC"/>
    <w:pPr>
      <w:spacing w:before="120" w:after="0"/>
      <w:ind w:left="200"/>
    </w:pPr>
    <w:rPr>
      <w:b/>
      <w:bCs/>
      <w:sz w:val="22"/>
      <w:szCs w:val="22"/>
    </w:rPr>
  </w:style>
  <w:style w:type="character" w:styleId="Hiperhivatkozs">
    <w:name w:val="Hyperlink"/>
    <w:basedOn w:val="Bekezdsalapbettpusa"/>
    <w:uiPriority w:val="99"/>
    <w:unhideWhenUsed/>
    <w:rsid w:val="00027DFC"/>
    <w:rPr>
      <w:color w:val="646464" w:themeColor="hyperlink"/>
      <w:u w:val="single"/>
    </w:rPr>
  </w:style>
  <w:style w:type="character" w:customStyle="1" w:styleId="Cmsor1Char">
    <w:name w:val="Címsor 1 Char"/>
    <w:basedOn w:val="Bekezdsalapbettpusa"/>
    <w:link w:val="Cmsor1"/>
    <w:rsid w:val="00592CB6"/>
    <w:rPr>
      <w:rFonts w:asciiTheme="majorHAnsi" w:eastAsiaTheme="majorEastAsia" w:hAnsiTheme="majorHAnsi" w:cstheme="majorBidi"/>
      <w:caps/>
      <w:noProof/>
      <w:color w:val="FFFFFF" w:themeColor="background1"/>
      <w:kern w:val="20"/>
      <w:sz w:val="48"/>
      <w:shd w:val="clear" w:color="auto" w:fill="7E97AD" w:themeFill="accent1"/>
    </w:rPr>
  </w:style>
  <w:style w:type="character" w:customStyle="1" w:styleId="Cmsor2Char">
    <w:name w:val="Címsor 2 Char"/>
    <w:basedOn w:val="Bekezdsalapbettpusa"/>
    <w:link w:val="Cmsor2"/>
    <w:rsid w:val="00CE5724"/>
    <w:rPr>
      <w:kern w:val="20"/>
      <w:sz w:val="36"/>
    </w:rPr>
  </w:style>
  <w:style w:type="character" w:customStyle="1" w:styleId="Cmsor3Char">
    <w:name w:val="Címsor 3 Char"/>
    <w:basedOn w:val="Bekezdsalapbettpusa"/>
    <w:link w:val="Cmsor3"/>
    <w:rsid w:val="00592CB6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Mrltotthiperhivatkozs">
    <w:name w:val="FollowedHyperlink"/>
    <w:basedOn w:val="Bekezdsalapbettpusa"/>
    <w:uiPriority w:val="99"/>
    <w:semiHidden/>
    <w:unhideWhenUsed/>
    <w:rsid w:val="00047410"/>
    <w:rPr>
      <w:color w:val="969696" w:themeColor="followedHyperlink"/>
      <w:u w:val="single"/>
    </w:rPr>
  </w:style>
  <w:style w:type="paragraph" w:styleId="TJ30">
    <w:name w:val="toc 3"/>
    <w:basedOn w:val="Norml"/>
    <w:next w:val="Norml"/>
    <w:autoRedefine/>
    <w:uiPriority w:val="39"/>
    <w:unhideWhenUsed/>
    <w:rsid w:val="00BA07AD"/>
    <w:pPr>
      <w:spacing w:before="0" w:after="0"/>
      <w:ind w:left="400"/>
    </w:pPr>
  </w:style>
  <w:style w:type="paragraph" w:styleId="TJ40">
    <w:name w:val="toc 4"/>
    <w:basedOn w:val="Norml"/>
    <w:next w:val="Norml"/>
    <w:autoRedefine/>
    <w:uiPriority w:val="39"/>
    <w:unhideWhenUsed/>
    <w:rsid w:val="006A2C76"/>
    <w:pPr>
      <w:spacing w:before="0" w:after="0"/>
      <w:ind w:left="600"/>
    </w:pPr>
  </w:style>
  <w:style w:type="paragraph" w:styleId="TJ90">
    <w:name w:val="toc 9"/>
    <w:basedOn w:val="Norml"/>
    <w:next w:val="Norml"/>
    <w:autoRedefine/>
    <w:uiPriority w:val="39"/>
    <w:unhideWhenUsed/>
    <w:rsid w:val="006A2C76"/>
    <w:pPr>
      <w:spacing w:before="0" w:after="0"/>
      <w:ind w:left="1600"/>
    </w:pPr>
  </w:style>
  <w:style w:type="paragraph" w:styleId="TJ50">
    <w:name w:val="toc 5"/>
    <w:basedOn w:val="Norml"/>
    <w:next w:val="Norml"/>
    <w:autoRedefine/>
    <w:uiPriority w:val="39"/>
    <w:unhideWhenUsed/>
    <w:rsid w:val="006A2C76"/>
    <w:pPr>
      <w:spacing w:before="0" w:after="0"/>
      <w:ind w:left="800"/>
    </w:pPr>
  </w:style>
  <w:style w:type="paragraph" w:styleId="TJ60">
    <w:name w:val="toc 6"/>
    <w:basedOn w:val="Norml"/>
    <w:next w:val="Norml"/>
    <w:autoRedefine/>
    <w:uiPriority w:val="39"/>
    <w:unhideWhenUsed/>
    <w:rsid w:val="006A2C76"/>
    <w:pPr>
      <w:spacing w:before="0" w:after="0"/>
      <w:ind w:left="1000"/>
    </w:pPr>
  </w:style>
  <w:style w:type="paragraph" w:styleId="TJ70">
    <w:name w:val="toc 7"/>
    <w:basedOn w:val="Norml"/>
    <w:next w:val="Norml"/>
    <w:autoRedefine/>
    <w:uiPriority w:val="39"/>
    <w:unhideWhenUsed/>
    <w:rsid w:val="006A2C76"/>
    <w:pPr>
      <w:spacing w:before="0" w:after="0"/>
      <w:ind w:left="1200"/>
    </w:pPr>
  </w:style>
  <w:style w:type="paragraph" w:styleId="TJ80">
    <w:name w:val="toc 8"/>
    <w:basedOn w:val="Norml"/>
    <w:next w:val="Norml"/>
    <w:autoRedefine/>
    <w:uiPriority w:val="39"/>
    <w:unhideWhenUsed/>
    <w:rsid w:val="006A2C76"/>
    <w:pPr>
      <w:spacing w:before="0" w:after="0"/>
      <w:ind w:left="1400"/>
    </w:pPr>
  </w:style>
  <w:style w:type="character" w:customStyle="1" w:styleId="apple-converted-space">
    <w:name w:val="apple-converted-space"/>
    <w:basedOn w:val="Bekezdsalapbettpusa"/>
    <w:rsid w:val="00A735EF"/>
  </w:style>
  <w:style w:type="character" w:customStyle="1" w:styleId="Cmsor4Char">
    <w:name w:val="Címsor 4 Char"/>
    <w:basedOn w:val="Bekezdsalapbettpusa"/>
    <w:link w:val="Cmsor4"/>
    <w:rsid w:val="00F300C5"/>
    <w:rPr>
      <w:rFonts w:asciiTheme="majorHAnsi" w:eastAsiaTheme="majorEastAsia" w:hAnsiTheme="majorHAnsi" w:cstheme="majorBidi"/>
      <w:i/>
      <w:iCs/>
      <w:color w:val="577188" w:themeColor="accent1" w:themeShade="BF"/>
      <w:kern w:val="20"/>
    </w:rPr>
  </w:style>
  <w:style w:type="paragraph" w:styleId="Kpalrs">
    <w:name w:val="caption"/>
    <w:basedOn w:val="Norml"/>
    <w:next w:val="Norml"/>
    <w:uiPriority w:val="35"/>
    <w:unhideWhenUsed/>
    <w:qFormat/>
    <w:rsid w:val="00E1467D"/>
    <w:pPr>
      <w:spacing w:before="0" w:after="200" w:line="240" w:lineRule="auto"/>
    </w:pPr>
    <w:rPr>
      <w:i/>
      <w:iCs/>
      <w:color w:val="1F2123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41BAD"/>
    <w:pPr>
      <w:spacing w:before="0" w:after="0" w:line="240" w:lineRule="auto"/>
    </w:p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41BAD"/>
    <w:rPr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forisz.zisis@gmail.com" TargetMode="External"/><Relationship Id="rId18" Type="http://schemas.openxmlformats.org/officeDocument/2006/relationships/image" Target="media/image3.jpeg"/><Relationship Id="rId26" Type="http://schemas.openxmlformats.org/officeDocument/2006/relationships/hyperlink" Target="https://en.wikipedia.org/wiki/Samsung_SGR-A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ambrus.attila@stud.uni-obuda.hu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en.wikipedia.org/wiki/Close-in_weapon_system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eg"/><Relationship Id="rId29" Type="http://schemas.openxmlformats.org/officeDocument/2006/relationships/hyperlink" Target="http://www.thales7seas.com/html5/products/313/GOALKEEPER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forisz.zisis@gmail.com" TargetMode="External"/><Relationship Id="rId24" Type="http://schemas.openxmlformats.org/officeDocument/2006/relationships/image" Target="media/image9.jpe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hyperlink" Target="http://www.naval-technology.com/features/featurelaser-quest-phalanx-laws-and-the-future-of-close-in-weapon-systems-4295413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g"/><Relationship Id="rId31" Type="http://schemas.openxmlformats.org/officeDocument/2006/relationships/hyperlink" Target="https://en.wikipedia.org/wiki/AK-63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ambrus.attila@stud.uni-obuda.hu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://www.raytheon.com/capabilities/products/phalanx/" TargetMode="External"/><Relationship Id="rId30" Type="http://schemas.openxmlformats.org/officeDocument/2006/relationships/hyperlink" Target="https://en.wikipedia.org/wiki/Goalkeeper_CIWS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cy\AppData\Roaming\Microsoft\Templates\&#201;ves%20jelent&#233;s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6E6B33-43DA-4DE3-ABDD-2C0F3ACFE6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D7D31199-09BA-47FE-AD81-43460E2EC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Éves jelentés.dotx</Template>
  <TotalTime>456</TotalTime>
  <Pages>14</Pages>
  <Words>2798</Words>
  <Characters>19314</Characters>
  <Application>Microsoft Office Word</Application>
  <DocSecurity>0</DocSecurity>
  <Lines>160</Lines>
  <Paragraphs>44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C.I.W.S. rendszerek beágyazott alapokon</vt:lpstr>
      <vt:lpstr/>
      <vt:lpstr>Részvényeseinknek</vt:lpstr>
      <vt:lpstr>    Fontos stratégiai elemek</vt:lpstr>
      <vt:lpstr>    Fontos pénzügyi elemek</vt:lpstr>
      <vt:lpstr>    Fontos működési elemek</vt:lpstr>
      <vt:lpstr>    Előretekintés</vt:lpstr>
      <vt:lpstr>Pénzügyi kivonat</vt:lpstr>
      <vt:lpstr>Pénzügyi kimutatások</vt:lpstr>
      <vt:lpstr>    Pénzügyi helyzet kimutatása</vt:lpstr>
      <vt:lpstr>    Átfogó bevétel kimutatása (nyereségek és veszteségek)</vt:lpstr>
      <vt:lpstr>    Saját tőke változásának kimutatása</vt:lpstr>
      <vt:lpstr>    Pénzforgalmi kimutatás</vt:lpstr>
      <vt:lpstr>Megjegyzések a pénzügyi kimutatásokhoz</vt:lpstr>
      <vt:lpstr>    Számlák</vt:lpstr>
      <vt:lpstr>    Tartozás</vt:lpstr>
      <vt:lpstr>    Vállalkozás folytatása</vt:lpstr>
      <vt:lpstr>    Függő kötelezettségek</vt:lpstr>
      <vt:lpstr>    Tételek</vt:lpstr>
      <vt:lpstr>Független könyvvizsgáló jelentése</vt:lpstr>
      <vt:lpstr>Kapcsolattartási adatok</vt:lpstr>
      <vt:lpstr>Vállalati adatok</vt:lpstr>
    </vt:vector>
  </TitlesOfParts>
  <Company>Szerzők:</Company>
  <LinksUpToDate>false</LinksUpToDate>
  <CharactersWithSpaces>22068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C.I.W.S. rendszerek beágyazott alapokon</dc:title>
  <dc:creator>Ambrus Attila</dc:creator>
  <cp:keywords/>
  <cp:lastModifiedBy>Ambrus Attila</cp:lastModifiedBy>
  <cp:revision>22</cp:revision>
  <dcterms:created xsi:type="dcterms:W3CDTF">2016-02-22T20:13:00Z</dcterms:created>
  <dcterms:modified xsi:type="dcterms:W3CDTF">2016-02-29T22:19:00Z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